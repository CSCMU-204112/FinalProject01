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4E2" w:rsidRDefault="00280EBA" w:rsidP="00583455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51.2pt;margin-top:-41.05pt;width:118.95pt;height:118.95pt;z-index:251728896;mso-position-horizontal-relative:text;mso-position-vertical-relative:text;mso-width-relative:page;mso-height-relative:page">
            <v:imagedata r:id="rId9" o:title="CMU"/>
          </v:shape>
        </w:pict>
      </w:r>
      <w:r>
        <w:rPr>
          <w:noProof/>
        </w:rPr>
        <w:pict>
          <v:shape id="_x0000_s1027" type="#_x0000_t75" style="position:absolute;left:0;text-align:left;margin-left:-525.95pt;margin-top:-71.6pt;width:1067.45pt;height:800.6pt;z-index:-251591680;mso-position-horizontal:absolute;mso-position-horizontal-relative:text;mso-position-vertical:absolute;mso-position-vertical-relative:text;mso-width-relative:page;mso-height-relative:page">
            <v:imagedata r:id="rId10" o:title="background-1"/>
          </v:shape>
        </w:pict>
      </w:r>
    </w:p>
    <w:sdt>
      <w:sdt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B60977" w:rsidRDefault="00B60977" w:rsidP="00583455"/>
        <w:p w:rsidR="00B60977" w:rsidRDefault="00B60977" w:rsidP="00583455">
          <w:pPr>
            <w:rPr>
              <w:b/>
              <w:bCs/>
              <w:caps/>
            </w:rPr>
          </w:pPr>
        </w:p>
        <w:p w:rsidR="00583455" w:rsidRPr="003F02D6" w:rsidRDefault="00280EBA" w:rsidP="00583455">
          <w:pPr>
            <w:rPr>
              <w:b/>
              <w:bCs/>
              <w:caps/>
            </w:rPr>
          </w:pPr>
          <w:r>
            <w:rPr>
              <w:noProof/>
            </w:rPr>
            <w:pict>
              <v:shape id="_x0000_s1028" type="#_x0000_t75" style="position:absolute;margin-left:148.2pt;margin-top:499.3pt;width:136.25pt;height:136.25pt;z-index:251726848;mso-position-horizontal-relative:text;mso-position-vertical-relative:text;mso-width-relative:page;mso-height-relative:page">
                <v:imagedata r:id="rId11" o:title="snake"/>
              </v:shape>
            </w:pict>
          </w:r>
          <w:r w:rsidR="002D0AB7">
            <w:rPr>
              <w:noProof/>
              <w:lang w:eastAsia="en-US" w:bidi="th-TH"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1C75E618" wp14:editId="7208DB04">
                    <wp:simplePos x="0" y="0"/>
                    <wp:positionH relativeFrom="page">
                      <wp:posOffset>285750</wp:posOffset>
                    </wp:positionH>
                    <wp:positionV relativeFrom="paragraph">
                      <wp:posOffset>221672</wp:posOffset>
                    </wp:positionV>
                    <wp:extent cx="7348538" cy="1404620"/>
                    <wp:effectExtent l="0" t="0" r="0" b="1905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48538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80EBA" w:rsidRPr="00DC6379" w:rsidRDefault="00280EBA" w:rsidP="00DC637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  <w:rtl/>
                                    <w:cs/>
                                    <w14:textOutline w14:w="11112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C6379">
                                  <w:rPr>
                                    <w:rFonts w:ascii="Browallia New" w:hAnsi="Browallia New" w:cs="Browallia New" w:hint="cs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  <w:cs/>
                                    <w:lang w:bidi="th-TH"/>
                                    <w14:textOutline w14:w="11112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กินหัวโผล่หาง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C75E6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2.5pt;margin-top:17.45pt;width:578.6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" filled="f" stroked="f">
                    <v:textbox style="mso-fit-shape-to-text:t">
                      <w:txbxContent>
                        <w:p w:rsidR="00280EBA" w:rsidRPr="00DC6379" w:rsidRDefault="00280EBA" w:rsidP="00DC637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96"/>
                              <w:szCs w:val="96"/>
                              <w:rtl/>
                              <w:cs/>
                              <w14:textOutline w14:w="11112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DC6379">
                            <w:rPr>
                              <w:rFonts w:ascii="Browallia New" w:hAnsi="Browallia New" w:cs="Browallia New" w:hint="cs"/>
                              <w:b/>
                              <w:color w:val="FFFFFF" w:themeColor="background1"/>
                              <w:sz w:val="96"/>
                              <w:szCs w:val="96"/>
                              <w:cs/>
                              <w:lang w:bidi="th-TH"/>
                              <w14:textOutline w14:w="11112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กินหัวโผล่หาง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2D0AB7" w:rsidRPr="00E80584">
            <w:rPr>
              <w:b/>
              <w:bCs/>
              <w:caps/>
              <w:noProof/>
              <w:lang w:eastAsia="en-US" w:bidi="th-TH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58C7206A" wp14:editId="6A335500">
                    <wp:simplePos x="0" y="0"/>
                    <wp:positionH relativeFrom="column">
                      <wp:posOffset>-481330</wp:posOffset>
                    </wp:positionH>
                    <wp:positionV relativeFrom="paragraph">
                      <wp:posOffset>1321352</wp:posOffset>
                    </wp:positionV>
                    <wp:extent cx="6357620" cy="70612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57620" cy="7061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80EBA" w:rsidRPr="00DC6379" w:rsidRDefault="00280EBA" w:rsidP="00583455">
                                <w:pPr>
                                  <w:pStyle w:val="Title"/>
                                  <w:spacing w:line="360" w:lineRule="auto"/>
                                  <w:jc w:val="center"/>
                                  <w:rPr>
                                    <w:rFonts w:cstheme="maj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:lang w:bidi="th-TH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C6379">
                                  <w:rPr>
                                    <w:rFonts w:cstheme="maj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:lang w:bidi="th-TH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Snake Adventure</w:t>
                                </w:r>
                              </w:p>
                              <w:p w:rsidR="00280EBA" w:rsidRPr="00583455" w:rsidRDefault="00280EBA">
                                <w:pPr>
                                  <w:rPr>
                                    <w:color w:val="A93B61" w:themeColor="accent2" w:themeShade="80"/>
                                    <w:sz w:val="26"/>
                                    <w:szCs w:val="26"/>
                                    <w14:textOutline w14:w="9525" w14:cap="rnd" w14:cmpd="sng" w14:algn="ctr">
                                      <w14:solidFill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C7206A" id="_x0000_s1027" type="#_x0000_t202" style="position:absolute;margin-left:-37.9pt;margin-top:104.05pt;width:500.6pt;height:55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" filled="f" stroked="f">
                    <v:textbox>
                      <w:txbxContent>
                        <w:p w:rsidR="00280EBA" w:rsidRPr="00DC6379" w:rsidRDefault="00280EBA" w:rsidP="00583455">
                          <w:pPr>
                            <w:pStyle w:val="Title"/>
                            <w:spacing w:line="360" w:lineRule="auto"/>
                            <w:jc w:val="center"/>
                            <w:rPr>
                              <w:rFonts w:cstheme="majorHAnsi"/>
                              <w:b/>
                              <w:color w:val="FFFFFF" w:themeColor="background1"/>
                              <w:sz w:val="56"/>
                              <w:szCs w:val="56"/>
                              <w:lang w:bidi="th-TH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DC6379">
                            <w:rPr>
                              <w:rFonts w:cstheme="majorHAnsi"/>
                              <w:b/>
                              <w:color w:val="FFFFFF" w:themeColor="background1"/>
                              <w:sz w:val="56"/>
                              <w:szCs w:val="56"/>
                              <w:lang w:bidi="th-TH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Snake Adventure</w:t>
                          </w:r>
                        </w:p>
                        <w:p w:rsidR="00280EBA" w:rsidRPr="00583455" w:rsidRDefault="00280EBA">
                          <w:pPr>
                            <w:rPr>
                              <w:color w:val="A93B61" w:themeColor="accent2" w:themeShade="80"/>
                              <w:sz w:val="26"/>
                              <w:szCs w:val="26"/>
                              <w14:textOutline w14:w="9525" w14:cap="rnd" w14:cmpd="sng" w14:algn="ctr">
                                <w14:solidFill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D0AB7" w:rsidRPr="009F24A2">
            <w:rPr>
              <w:b/>
              <w:bCs/>
              <w:caps/>
              <w:noProof/>
              <w:lang w:eastAsia="en-US" w:bidi="th-TH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4E50E0AD" wp14:editId="0FC83A79">
                    <wp:simplePos x="0" y="0"/>
                    <wp:positionH relativeFrom="column">
                      <wp:posOffset>31750</wp:posOffset>
                    </wp:positionH>
                    <wp:positionV relativeFrom="paragraph">
                      <wp:posOffset>2121066</wp:posOffset>
                    </wp:positionV>
                    <wp:extent cx="5623585" cy="4111955"/>
                    <wp:effectExtent l="0" t="0" r="0" b="3175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rot="10800000" flipV="1">
                              <a:off x="0" y="0"/>
                              <a:ext cx="5623585" cy="41119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กระบวนวิชา</w:t>
                                </w:r>
                                <w:r w:rsidRPr="00D43BA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 </w:t>
                                </w: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การเขียนโปรแกรมเชิงโครงสร้าง</w:t>
                                </w:r>
                              </w:p>
                              <w:p w:rsidR="00280EBA" w:rsidRPr="002D0AB7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44"/>
                                    <w:szCs w:val="44"/>
                                    <w:lang w:bidi="th-TH"/>
                                  </w:rPr>
                                </w:pPr>
                                <w:r w:rsidRPr="002D0AB7">
                                  <w:rPr>
                                    <w:rFonts w:ascii="Arial" w:hAnsi="Arial" w:cs="Arial"/>
                                    <w:color w:val="FFFFFF" w:themeColor="background1"/>
                                    <w:sz w:val="44"/>
                                    <w:szCs w:val="44"/>
                                    <w:lang w:bidi="th-TH"/>
                                  </w:rPr>
                                  <w:t>Structured Programming (204112)</w:t>
                                </w: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นำเสนอ</w:t>
                                </w:r>
                              </w:p>
                              <w:p w:rsidR="00280EBA" w:rsidRPr="00AB57CD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ผู้ช่วยศาสตราจารย์ ดร.วัชรี </w:t>
                                </w: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จำปามูล</w:t>
                                </w:r>
                              </w:p>
                              <w:p w:rsidR="00280EBA" w:rsidRPr="00AB57CD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อาจารย์ ดร.รัศมีทิพย์ วิตา</w:t>
                                </w:r>
                              </w:p>
                              <w:p w:rsidR="00280EBA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อาจารย์</w:t>
                                </w:r>
                                <w:r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 </w:t>
                                </w: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กิตติพิชญ์ คุปตะวาณิช</w:t>
                                </w:r>
                              </w:p>
                              <w:p w:rsidR="00280EBA" w:rsidRPr="00D43BAE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ภาควิชาวิทยาการคอมพิวเตอร์</w:t>
                                </w:r>
                                <w:r w:rsidRPr="00D43BA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  </w:t>
                                </w: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คณะวิทยาศาสตร์</w:t>
                                </w: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มหาวิทยาลัยเชียงใหม่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50E0AD" id="_x0000_s1028" type="#_x0000_t202" style="position:absolute;margin-left:2.5pt;margin-top:167pt;width:442.8pt;height:323.8pt;rotation:180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" filled="f" stroked="f">
                    <v:textbox>
                      <w:txbxContent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กระบวนวิชา</w:t>
                          </w:r>
                          <w:r w:rsidRPr="00D43BA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 </w:t>
                          </w: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การเขียนโปรแกรมเชิงโครงสร้าง</w:t>
                          </w:r>
                        </w:p>
                        <w:p w:rsidR="00280EBA" w:rsidRPr="002D0AB7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  <w:lang w:bidi="th-TH"/>
                            </w:rPr>
                          </w:pPr>
                          <w:r w:rsidRPr="002D0AB7"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  <w:lang w:bidi="th-TH"/>
                            </w:rPr>
                            <w:t>Structured Programming (204112)</w:t>
                          </w: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นำเสนอ</w:t>
                          </w:r>
                        </w:p>
                        <w:p w:rsidR="00280EBA" w:rsidRPr="00AB57CD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ผู้ช่วยศาสตราจารย์ ดร.วัชรี </w:t>
                          </w: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จำปามูล</w:t>
                          </w:r>
                        </w:p>
                        <w:p w:rsidR="00280EBA" w:rsidRPr="00AB57CD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อาจารย์ ดร.รัศมีทิพย์ วิตา</w:t>
                          </w:r>
                        </w:p>
                        <w:p w:rsidR="00280EBA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อาจารย์</w:t>
                          </w:r>
                          <w:r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 </w:t>
                          </w: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กิตติพิชญ์ คุปตะวาณิช</w:t>
                          </w:r>
                        </w:p>
                        <w:p w:rsidR="00280EBA" w:rsidRPr="00D43BAE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ภาควิชาวิทยาการคอมพิวเตอร์</w:t>
                          </w:r>
                          <w:r w:rsidRPr="00D43BA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  </w:t>
                          </w: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คณะวิทยาศาสตร์</w:t>
                          </w: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มหาวิทยาลัยเชียงใหม่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23F0C">
            <w:rPr>
              <w:b/>
              <w:bCs/>
              <w:caps/>
            </w:rPr>
            <w:br w:type="page"/>
          </w:r>
        </w:p>
        <w:p w:rsidR="002D0AB7" w:rsidRPr="002D0AB7" w:rsidRDefault="002D0AB7" w:rsidP="002D0AB7">
          <w:pPr>
            <w:jc w:val="center"/>
            <w:rPr>
              <w:rFonts w:asciiTheme="majorHAnsi" w:hAnsiTheme="majorHAnsi" w:cstheme="majorHAnsi"/>
              <w:b/>
              <w:sz w:val="96"/>
              <w:szCs w:val="96"/>
              <w:rtl/>
              <w:cs/>
              <w14:textOutline w14:w="11112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2D0AB7">
            <w:rPr>
              <w:rFonts w:ascii="Browallia New" w:hAnsi="Browallia New" w:cs="Browallia New" w:hint="cs"/>
              <w:b/>
              <w:sz w:val="96"/>
              <w:szCs w:val="96"/>
              <w:cs/>
              <w:lang w:bidi="th-TH"/>
              <w14:textOutline w14:w="11112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lastRenderedPageBreak/>
            <w:t>กินหัวโผล่หาง</w:t>
          </w:r>
        </w:p>
        <w:p w:rsidR="002D0AB7" w:rsidRPr="00C35828" w:rsidRDefault="002D0AB7" w:rsidP="00C35828">
          <w:pPr>
            <w:jc w:val="center"/>
            <w:rPr>
              <w:rFonts w:asciiTheme="majorHAnsi" w:hAnsiTheme="majorHAnsi" w:cstheme="majorHAnsi"/>
              <w:sz w:val="48"/>
              <w:szCs w:val="56"/>
              <w:lang w:bidi="th-TH"/>
            </w:rPr>
          </w:pPr>
          <w:r w:rsidRPr="002D0AB7">
            <w:rPr>
              <w:rFonts w:asciiTheme="majorHAnsi" w:hAnsiTheme="majorHAnsi" w:cstheme="majorHAnsi"/>
              <w:sz w:val="48"/>
              <w:szCs w:val="48"/>
              <w:lang w:bidi="th-TH"/>
            </w:rPr>
            <w:t>Snake Adventure</w:t>
          </w:r>
        </w:p>
        <w:p w:rsidR="00583455" w:rsidRPr="002D0AB7" w:rsidRDefault="00583455" w:rsidP="00583455">
          <w:pPr>
            <w:jc w:val="center"/>
            <w:rPr>
              <w:rFonts w:asciiTheme="majorHAnsi" w:hAnsiTheme="majorHAnsi" w:cstheme="majorHAnsi"/>
              <w:sz w:val="40"/>
              <w:szCs w:val="40"/>
            </w:rPr>
          </w:pPr>
        </w:p>
        <w:p w:rsidR="00583455" w:rsidRPr="002D0AB7" w:rsidRDefault="00583455" w:rsidP="00583455">
          <w:pPr>
            <w:jc w:val="center"/>
            <w:rPr>
              <w:rFonts w:asciiTheme="majorHAnsi" w:hAnsiTheme="majorHAnsi" w:cstheme="majorHAnsi"/>
              <w:sz w:val="40"/>
              <w:szCs w:val="40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กระบวนวิชา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การเขียนโปรแกรมเชิงโครงสร้าง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32"/>
              <w:szCs w:val="32"/>
            </w:rPr>
          </w:pPr>
          <w:r w:rsidRPr="002D0AB7">
            <w:rPr>
              <w:rFonts w:asciiTheme="majorHAnsi" w:hAnsiTheme="majorHAnsi" w:cstheme="majorHAnsi"/>
              <w:sz w:val="32"/>
              <w:szCs w:val="32"/>
            </w:rPr>
            <w:t>STRUCTURED PROGRAMMING (204112)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</w:rPr>
          </w:pP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นำเสนอต่อ</w:t>
          </w:r>
        </w:p>
        <w:p w:rsidR="00DB01BD" w:rsidRPr="002D0AB7" w:rsidRDefault="00756BA4" w:rsidP="00DB01BD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cs/>
              <w:lang w:bidi="th-TH"/>
            </w:rPr>
          </w:pPr>
          <w:r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 xml:space="preserve">ผู้ช่วยศาสตราจารย์ ดร.วัชรี </w:t>
          </w:r>
          <w:r w:rsidR="00DB01BD"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 xml:space="preserve"> จำปามูล</w:t>
          </w:r>
        </w:p>
        <w:p w:rsidR="00DB01BD" w:rsidRDefault="00DB01BD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  <w:r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>อาจารย์ ดร.รัศมีทิพย์ วิตา</w:t>
          </w:r>
        </w:p>
        <w:p w:rsidR="00DB01BD" w:rsidRDefault="00DB01BD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  <w:r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>อาจารย์</w:t>
          </w:r>
          <w:r w:rsidR="00756BA4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 xml:space="preserve"> </w:t>
          </w:r>
          <w:r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>กิตติพิชญ์ คุปตะวาณิช</w:t>
          </w:r>
        </w:p>
        <w:p w:rsidR="00C35828" w:rsidRDefault="00C35828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</w:p>
        <w:p w:rsidR="002D0AB7" w:rsidRPr="00C35828" w:rsidRDefault="00583455" w:rsidP="00C35828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ภาคเรียนที่</w:t>
          </w:r>
          <w:r w:rsidRPr="00C35828">
            <w:rPr>
              <w:rFonts w:asciiTheme="majorHAnsi" w:hAnsiTheme="majorHAnsi" w:cstheme="majorHAnsi"/>
              <w:sz w:val="32"/>
              <w:szCs w:val="32"/>
              <w:cs/>
              <w:lang w:bidi="th-TH"/>
            </w:rPr>
            <w:t xml:space="preserve"> </w:t>
          </w:r>
          <w:r w:rsidR="002D0AB7" w:rsidRPr="00C35828">
            <w:rPr>
              <w:rFonts w:asciiTheme="majorHAnsi" w:hAnsiTheme="majorHAnsi" w:cstheme="majorHAnsi"/>
              <w:sz w:val="28"/>
              <w:szCs w:val="28"/>
              <w:lang w:bidi="th-TH"/>
            </w:rPr>
            <w:t>2</w:t>
          </w:r>
          <w:r w:rsidRPr="00C35828">
            <w:rPr>
              <w:rFonts w:asciiTheme="majorHAnsi" w:hAnsiTheme="majorHAnsi" w:cstheme="majorHAnsi"/>
              <w:sz w:val="32"/>
              <w:szCs w:val="32"/>
              <w:lang w:bidi="th-TH"/>
            </w:rPr>
            <w:t xml:space="preserve">  </w:t>
          </w: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ปีการศึกษา</w:t>
          </w:r>
          <w:r w:rsidRPr="00C35828">
            <w:rPr>
              <w:rFonts w:asciiTheme="majorHAnsi" w:hAnsiTheme="majorHAnsi" w:cstheme="majorHAnsi"/>
              <w:sz w:val="32"/>
              <w:szCs w:val="32"/>
              <w:cs/>
              <w:lang w:bidi="th-TH"/>
            </w:rPr>
            <w:t xml:space="preserve"> </w:t>
          </w:r>
          <w:r w:rsidR="002D0AB7" w:rsidRPr="00C35828">
            <w:rPr>
              <w:rFonts w:asciiTheme="majorHAnsi" w:hAnsiTheme="majorHAnsi" w:cstheme="majorHAnsi"/>
              <w:sz w:val="28"/>
              <w:szCs w:val="28"/>
              <w:lang w:bidi="th-TH"/>
            </w:rPr>
            <w:t>2558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ภาควิชาวิทยาการคอมพิวเตอร์</w:t>
          </w:r>
          <w:r w:rsidRPr="002D0AB7">
            <w:rPr>
              <w:rFonts w:asciiTheme="majorHAnsi" w:hAnsiTheme="majorHAnsi" w:cstheme="majorHAnsi"/>
              <w:sz w:val="40"/>
              <w:szCs w:val="40"/>
              <w:cs/>
              <w:lang w:bidi="th-TH"/>
            </w:rPr>
            <w:t xml:space="preserve">   </w:t>
          </w: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คณะวิทยาศาสตร์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มหาวิทยาลัยเชียงใหม่</w:t>
          </w:r>
        </w:p>
        <w:p w:rsidR="002D0AB7" w:rsidRDefault="002D0AB7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</w:p>
        <w:p w:rsidR="00583455" w:rsidRDefault="00583455" w:rsidP="00C35828">
          <w:pPr>
            <w:pStyle w:val="Title"/>
            <w:jc w:val="center"/>
            <w:rPr>
              <w:rFonts w:ascii="Browallia New" w:eastAsiaTheme="minorEastAsia" w:hAnsi="Browallia New" w:cs="Browallia New"/>
              <w:color w:val="auto"/>
              <w:kern w:val="0"/>
              <w:sz w:val="56"/>
              <w:szCs w:val="56"/>
              <w:lang w:bidi="th-TH"/>
            </w:rPr>
          </w:pPr>
          <w:r w:rsidRPr="00C35828">
            <w:rPr>
              <w:rFonts w:ascii="Browallia New" w:eastAsiaTheme="minorEastAsia" w:hAnsi="Browallia New" w:cs="Browallia New"/>
              <w:color w:val="3B3B3B" w:themeColor="text2" w:themeShade="BF"/>
              <w:kern w:val="0"/>
              <w:sz w:val="56"/>
              <w:szCs w:val="56"/>
              <w:cs/>
              <w:lang w:bidi="th-TH"/>
            </w:rPr>
            <w:lastRenderedPageBreak/>
            <w:t>ส</w:t>
          </w:r>
          <w:r w:rsidRPr="00C35828">
            <w:rPr>
              <w:rFonts w:ascii="Browallia New" w:eastAsiaTheme="minorEastAsia" w:hAnsi="Browallia New" w:cs="Browallia New"/>
              <w:color w:val="auto"/>
              <w:kern w:val="0"/>
              <w:sz w:val="56"/>
              <w:szCs w:val="56"/>
              <w:cs/>
              <w:lang w:bidi="th-TH"/>
            </w:rPr>
            <w:t>มาชิก</w:t>
          </w:r>
        </w:p>
        <w:p w:rsidR="00C35828" w:rsidRPr="00C35828" w:rsidRDefault="00C35828" w:rsidP="00C35828">
          <w:pPr>
            <w:rPr>
              <w:lang w:bidi="th-TH"/>
            </w:rPr>
          </w:pPr>
        </w:p>
        <w:p w:rsidR="00583455" w:rsidRDefault="00583455" w:rsidP="00583455">
          <w:pPr>
            <w:spacing w:before="0" w:line="240" w:lineRule="auto"/>
            <w:rPr>
              <w:rFonts w:ascii="Browallia New" w:hAnsi="Browallia New" w:cs="Browallia New"/>
              <w:sz w:val="36"/>
              <w:szCs w:val="36"/>
              <w:lang w:bidi="th-TH"/>
            </w:rPr>
          </w:pPr>
        </w:p>
        <w:p w:rsidR="00583455" w:rsidRPr="005F3992" w:rsidRDefault="002D0AB7" w:rsidP="00583455">
          <w:pPr>
            <w:spacing w:before="0" w:line="240" w:lineRule="auto"/>
            <w:ind w:firstLine="720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&gt;…..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นายอธิวัฒน์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 คงสินสุขไพศาล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รหัสนักศึกษา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570510706 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ออกแบบโปรแกรม</w:t>
          </w:r>
        </w:p>
        <w:p w:rsidR="002D0AB7" w:rsidRPr="005F3992" w:rsidRDefault="002D0AB7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เขียนโปรแกรม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ทดสอบโปรแกรม</w:t>
          </w:r>
        </w:p>
        <w:p w:rsidR="00C35828" w:rsidRPr="005F3992" w:rsidRDefault="00C35828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Pr="005F3992" w:rsidRDefault="002D0AB7" w:rsidP="00583455">
          <w:pPr>
            <w:spacing w:before="0" w:line="240" w:lineRule="auto"/>
            <w:ind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&gt;…..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นางสาวอั</w:t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งค์วรา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 มูลใหม่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รหัสนักศึกษา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>5705107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>0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>9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ออกแบบโปรแกรม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ทดสอบโปรแกรม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รวบรวมรูปเล่มรายงาน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</w:p>
        <w:p w:rsidR="00C35828" w:rsidRPr="005F3992" w:rsidRDefault="00C35828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Pr="005F3992" w:rsidRDefault="002D0AB7" w:rsidP="002D0AB7">
          <w:pPr>
            <w:spacing w:before="0" w:line="240" w:lineRule="auto"/>
            <w:ind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&gt;…..  </w:t>
          </w:r>
          <w:r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นายชา</w:t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ญวุฒิ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 ปุ่นลิด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   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="00240D4D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 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รหัสนักศึกษา </w:t>
          </w:r>
          <w:r w:rsidR="00240D4D">
            <w:rPr>
              <w:rFonts w:ascii="Browallia New" w:hAnsi="Browallia New" w:cs="Browallia New"/>
              <w:sz w:val="32"/>
              <w:szCs w:val="32"/>
              <w:lang w:bidi="th-TH"/>
            </w:rPr>
            <w:t>580510589</w:t>
          </w:r>
          <w:bookmarkStart w:id="0" w:name="_GoBack"/>
          <w:bookmarkEnd w:id="0"/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ออกแบบโปรแกรม</w:t>
          </w:r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เขียนโปรแกรม</w:t>
          </w:r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ทดสอบโปรแกรม</w:t>
          </w:r>
        </w:p>
        <w:p w:rsidR="00583455" w:rsidRDefault="00583455" w:rsidP="00583455">
          <w:pPr>
            <w:rPr>
              <w:lang w:bidi="th-TH"/>
            </w:rPr>
          </w:pPr>
        </w:p>
        <w:p w:rsidR="00583455" w:rsidRDefault="00583455" w:rsidP="00583455"/>
        <w:p w:rsidR="002D0AB7" w:rsidRDefault="002D0AB7" w:rsidP="00583455"/>
        <w:p w:rsidR="002D0AB7" w:rsidRDefault="002D0AB7" w:rsidP="00583455"/>
        <w:p w:rsidR="002D0AB7" w:rsidRDefault="002D0AB7" w:rsidP="00583455"/>
        <w:p w:rsidR="002D0AB7" w:rsidRDefault="002D0AB7" w:rsidP="00583455"/>
        <w:p w:rsidR="005F3992" w:rsidRDefault="005F3992" w:rsidP="00583455"/>
        <w:p w:rsidR="00AB57CD" w:rsidRDefault="00AB57CD" w:rsidP="00583455"/>
        <w:p w:rsidR="002D0AB7" w:rsidRDefault="002D0AB7" w:rsidP="00583455"/>
        <w:p w:rsidR="00583455" w:rsidRPr="00756BA4" w:rsidRDefault="00583455" w:rsidP="005F3992">
          <w:pPr>
            <w:jc w:val="center"/>
            <w:rPr>
              <w:rFonts w:cstheme="minorHAnsi"/>
              <w:sz w:val="52"/>
              <w:szCs w:val="52"/>
              <w:lang w:bidi="th-TH"/>
            </w:rPr>
          </w:pPr>
          <w:r w:rsidRPr="00756BA4">
            <w:rPr>
              <w:rFonts w:ascii="Angsana New" w:hAnsi="Angsana New" w:cs="Angsana New" w:hint="cs"/>
              <w:color w:val="3B3B3B" w:themeColor="text2" w:themeShade="BF"/>
              <w:sz w:val="52"/>
              <w:szCs w:val="52"/>
              <w:cs/>
              <w:lang w:bidi="th-TH"/>
            </w:rPr>
            <w:lastRenderedPageBreak/>
            <w:t>คำ</w:t>
          </w:r>
          <w:r w:rsidRPr="00756BA4">
            <w:rPr>
              <w:rFonts w:ascii="Angsana New" w:hAnsi="Angsana New" w:cs="Angsana New" w:hint="cs"/>
              <w:sz w:val="52"/>
              <w:szCs w:val="52"/>
              <w:cs/>
              <w:lang w:bidi="th-TH"/>
            </w:rPr>
            <w:t>นำ</w:t>
          </w:r>
        </w:p>
        <w:p w:rsidR="00583455" w:rsidRDefault="00583455" w:rsidP="005F3992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0D373B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รายงานฉบับนี้เป็นส่วนหนึ่งของกระบวนวิชา การเขียนโปรแกรมเชิงโครงสร้าง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[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Structured 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>Programming (204112)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>]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โดยมีวัตถุประสงค์ให้นักศึกษาได้มีการค้นคว้า ศึกษาและทำความเข้าใจเกี่ยวกับการเขียนโปรแกรมคอมพิวเตอร์ ทั้งนี้นักศึกษาจะได้มีการพัฒนาทักษะ ทั้งในด้านการออกแบบ พัฒนาโปรแกรม และการแก้ไขปัญหา </w:t>
          </w: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ทางคณะผู้จัดทำมีความยินดีอย่างยิ่งที่เขียนโปรแกรมนี้ขึ้นมา ซึ่งทางผู้จัดทำได้คาดหวังเป็นอย่าง ยิ่งว่าโปรแกรมที่ได้จัดทำขึ้นมานั้นจะเป็นประโยชน์แก่ผู้ที่สนใจการเขียนโปรแกรม หากรายงานฉบับนี้มีข้อผิดพลาดประการใด ทางคณะผู้จัดทำขออภัย ณ ที่นี้ด้วย</w:t>
          </w: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Default="00583455" w:rsidP="00583455">
          <w:pPr>
            <w:ind w:left="720" w:firstLine="720"/>
            <w:jc w:val="right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คณะผู้จัดทำ</w:t>
          </w: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A85BB0" w:rsidRDefault="00A85BB0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AB57CD" w:rsidRDefault="00AB57CD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B60977" w:rsidRPr="008A0009" w:rsidRDefault="008A0009" w:rsidP="008A0009">
          <w:pPr>
            <w:ind w:left="720" w:firstLine="720"/>
            <w:rPr>
              <w:rFonts w:ascii="Browallia New" w:hAnsi="Browallia New" w:cs="Browallia New"/>
              <w:sz w:val="44"/>
              <w:szCs w:val="44"/>
              <w:lang w:bidi="th-TH"/>
            </w:rPr>
          </w:pPr>
          <w:r>
            <w:rPr>
              <w:rFonts w:ascii="Browallia New" w:hAnsi="Browallia New" w:cs="Browallia New" w:hint="cs"/>
              <w:sz w:val="44"/>
              <w:szCs w:val="44"/>
              <w:cs/>
              <w:lang w:bidi="th-TH"/>
            </w:rPr>
            <w:lastRenderedPageBreak/>
            <w:t xml:space="preserve">                </w:t>
          </w:r>
          <w:r w:rsidRPr="00C35828">
            <w:rPr>
              <w:rFonts w:ascii="Browallia New" w:hAnsi="Browallia New" w:cs="Browallia New" w:hint="cs"/>
              <w:b/>
              <w:bCs/>
              <w:sz w:val="44"/>
              <w:szCs w:val="44"/>
              <w:cs/>
              <w:lang w:bidi="th-TH"/>
            </w:rPr>
            <w:t>หลักการและเหตุผล</w:t>
          </w:r>
        </w:p>
      </w:sdtContent>
    </w:sdt>
    <w:p w:rsidR="00EC3D4E" w:rsidRPr="008A0009" w:rsidRDefault="00EC3D4E" w:rsidP="00583455">
      <w:pPr>
        <w:spacing w:before="0" w:line="240" w:lineRule="auto"/>
        <w:ind w:firstLine="720"/>
        <w:rPr>
          <w:rFonts w:ascii="Browallia New" w:hAnsi="Browallia New" w:cs="Browallia New"/>
          <w:sz w:val="36"/>
          <w:szCs w:val="36"/>
          <w:lang w:bidi="th-TH"/>
        </w:rPr>
      </w:pPr>
    </w:p>
    <w:p w:rsidR="008A0009" w:rsidRPr="005F3992" w:rsidRDefault="008A0009" w:rsidP="005F3992">
      <w:pPr>
        <w:spacing w:before="0" w:line="240" w:lineRule="auto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ทุกคนบนโลกใบนี้ย่อมมีความเครียด ไม่ว่าจะเป็นความเครียดที่เกิดจากการทำงาน ความเครียดที่เกิดจากการทำการบ้าน หรือสิ่งอื่นๆ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และจากที่กล่าวมาทำให้กลุ่มของพวกเราเลือกที่จะพัฒนาโปรแกรมที่ใช้แล้วสามรถช่วยลดความเครียดลงได้บ้าง จึงเกิดความคิดที่จะพัฒนาโปรแกรมเกี่ยวกับเกมง่ายๆ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ที่คนทุกเพศ ทุกวัย สามารถเล่นร่วมกันได้ แล้วช่วยลดความเครียดได้ด้วย จึงเกิดการพัฒนาโปรแกรมเกม "กินหัวโผล่หาง" ขึ้นมา</w:t>
      </w:r>
    </w:p>
    <w:p w:rsidR="008A0009" w:rsidRPr="008A0009" w:rsidRDefault="008A0009" w:rsidP="008A0009">
      <w:pPr>
        <w:spacing w:before="0" w:line="240" w:lineRule="auto"/>
        <w:ind w:firstLine="720"/>
        <w:rPr>
          <w:rFonts w:ascii="Browallia New" w:hAnsi="Browallia New" w:cs="Browallia New"/>
          <w:sz w:val="40"/>
          <w:szCs w:val="40"/>
          <w:lang w:bidi="th-TH"/>
        </w:rPr>
      </w:pPr>
    </w:p>
    <w:p w:rsidR="008A0009" w:rsidRPr="00756BA4" w:rsidRDefault="008A0009" w:rsidP="008A0009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>
        <w:rPr>
          <w:rFonts w:ascii="Browallia New" w:hAnsi="Browallia New" w:cs="Browallia New"/>
          <w:sz w:val="40"/>
          <w:szCs w:val="40"/>
          <w:lang w:bidi="th-TH"/>
        </w:rPr>
        <w:t xml:space="preserve">              </w:t>
      </w:r>
      <w:r>
        <w:rPr>
          <w:rFonts w:ascii="Browallia New" w:hAnsi="Browallia New" w:cs="Browallia New" w:hint="cs"/>
          <w:sz w:val="40"/>
          <w:szCs w:val="40"/>
          <w:cs/>
          <w:lang w:bidi="th-TH"/>
        </w:rPr>
        <w:t xml:space="preserve"> </w:t>
      </w:r>
      <w:r w:rsidRPr="00C35828">
        <w:rPr>
          <w:rFonts w:ascii="Browallia New" w:hAnsi="Browallia New" w:cs="Browallia New" w:hint="cs"/>
          <w:sz w:val="44"/>
          <w:szCs w:val="44"/>
          <w:cs/>
          <w:lang w:bidi="th-TH"/>
        </w:rPr>
        <w:t xml:space="preserve"> </w:t>
      </w:r>
      <w:r w:rsidRPr="00C35828">
        <w:rPr>
          <w:rFonts w:ascii="Browallia New" w:hAnsi="Browallia New" w:cs="Browallia New"/>
          <w:sz w:val="44"/>
          <w:szCs w:val="44"/>
          <w:lang w:bidi="th-TH"/>
        </w:rPr>
        <w:t xml:space="preserve">  </w:t>
      </w:r>
      <w:r w:rsidRPr="00C35828">
        <w:rPr>
          <w:rFonts w:ascii="Browallia New" w:hAnsi="Browallia New" w:cs="Browallia New"/>
          <w:b/>
          <w:bCs/>
          <w:sz w:val="44"/>
          <w:szCs w:val="44"/>
          <w:cs/>
          <w:lang w:bidi="th-TH"/>
        </w:rPr>
        <w:t>โครงงานนี้จะช่วยแก้ปัญหาความเครียดได้อย่างไร</w:t>
      </w:r>
      <w:r w:rsidRPr="00C35828">
        <w:rPr>
          <w:rFonts w:ascii="Browallia New" w:hAnsi="Browallia New" w:cs="Browallia New"/>
          <w:b/>
          <w:bCs/>
          <w:sz w:val="44"/>
          <w:szCs w:val="44"/>
          <w:lang w:bidi="th-TH"/>
        </w:rPr>
        <w:t xml:space="preserve"> </w:t>
      </w:r>
      <w:r w:rsidRPr="00C35828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?</w:t>
      </w:r>
    </w:p>
    <w:p w:rsidR="008A0009" w:rsidRPr="008A0009" w:rsidRDefault="008A0009" w:rsidP="008A0009">
      <w:pPr>
        <w:spacing w:before="0" w:line="240" w:lineRule="auto"/>
        <w:rPr>
          <w:rFonts w:ascii="Browallia New" w:hAnsi="Browallia New" w:cs="Browallia New"/>
          <w:sz w:val="36"/>
          <w:szCs w:val="36"/>
          <w:lang w:bidi="th-TH"/>
        </w:rPr>
      </w:pPr>
    </w:p>
    <w:p w:rsidR="008A0009" w:rsidRPr="005F3992" w:rsidRDefault="008A0009" w:rsidP="008A0009">
      <w:pPr>
        <w:spacing w:before="0" w:line="240" w:lineRule="auto"/>
        <w:rPr>
          <w:rFonts w:ascii="Browallia New" w:hAnsi="Browallia New" w:cs="Browallia New"/>
          <w:sz w:val="32"/>
          <w:szCs w:val="32"/>
        </w:rPr>
      </w:pP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เมื่อความเครียดเกิดขึ้นมาพวกเราเชื่อว่าทุกคนย่อมต้องหา</w:t>
      </w:r>
    </w:p>
    <w:p w:rsidR="008A0009" w:rsidRPr="005F3992" w:rsidRDefault="008A0009" w:rsidP="008A0009">
      <w:pPr>
        <w:spacing w:before="0" w:line="240" w:lineRule="auto"/>
        <w:rPr>
          <w:rFonts w:ascii="Browallia New" w:hAnsi="Browallia New" w:cs="Browallia New"/>
          <w:sz w:val="32"/>
          <w:szCs w:val="32"/>
          <w:rtl/>
          <w:cs/>
        </w:rPr>
      </w:pP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วิธีทางเพื่อผ่อนคลายความเครียดให้กับตัวเอง และคนส่วนใหญ่มักจะแก้ปัญหาความเครียดโดยการเล่นเกมง่ายๆเผื่อผ่อนคลายความเครียดที่เกิดขึ้น พวกเราจึงมีความคิดที่จะสร้างเกมนี้เพื่อตอบสนองให้กับผู้ที่ต้องการผ่อนคลายความเครียด โดยเกมนี้สามารถสร้างความเพลิดเพลินและความสนุกสนานให้กับผู้เล่นได้ในเวลาเดียวกัน</w:t>
      </w:r>
    </w:p>
    <w:p w:rsidR="008A0009" w:rsidRPr="005F3992" w:rsidRDefault="008A0009" w:rsidP="008A0009">
      <w:pPr>
        <w:spacing w:before="0" w:line="240" w:lineRule="auto"/>
        <w:ind w:firstLine="720"/>
        <w:rPr>
          <w:rFonts w:ascii="Browallia New" w:hAnsi="Browallia New" w:cs="Browallia New"/>
          <w:b/>
          <w:bCs/>
          <w:sz w:val="40"/>
          <w:szCs w:val="40"/>
          <w:lang w:bidi="th-TH"/>
        </w:rPr>
      </w:pPr>
    </w:p>
    <w:p w:rsidR="008A0009" w:rsidRPr="005F3992" w:rsidRDefault="008A0009" w:rsidP="005F3992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</w:p>
    <w:p w:rsidR="008A0009" w:rsidRPr="005F3992" w:rsidRDefault="005F3992" w:rsidP="005F3992">
      <w:pPr>
        <w:spacing w:before="0" w:line="240" w:lineRule="auto"/>
        <w:ind w:firstLine="720"/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ผลที่คาดว่าจะได้รับ</w:t>
      </w:r>
    </w:p>
    <w:p w:rsidR="005F3992" w:rsidRDefault="005F3992" w:rsidP="005F3992">
      <w:pPr>
        <w:spacing w:before="0" w:line="240" w:lineRule="auto"/>
        <w:ind w:firstLine="720"/>
        <w:jc w:val="center"/>
        <w:rPr>
          <w:rFonts w:ascii="Browallia New" w:hAnsi="Browallia New" w:cs="Browallia New"/>
          <w:sz w:val="32"/>
          <w:szCs w:val="32"/>
          <w:lang w:bidi="th-TH"/>
        </w:rPr>
      </w:pPr>
    </w:p>
    <w:p w:rsidR="005F3992" w:rsidRPr="005F3992" w:rsidRDefault="005F3992" w:rsidP="005F3992">
      <w:pPr>
        <w:pStyle w:val="ListParagraph"/>
        <w:numPr>
          <w:ilvl w:val="0"/>
          <w:numId w:val="9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มีทักษะในการเขียนโปรแกรมเชิงประยุกต์มากยิ่งขึ้น</w:t>
      </w:r>
    </w:p>
    <w:p w:rsidR="005F3992" w:rsidRPr="005F3992" w:rsidRDefault="005F3992" w:rsidP="005F3992">
      <w:pPr>
        <w:pStyle w:val="ListParagraph"/>
        <w:numPr>
          <w:ilvl w:val="0"/>
          <w:numId w:val="9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เข้าใจหลักการทำงานของฟังก์ชั่นพื้นฐานต่างๆซึ่งเกี่ยวข้องกับความรู้ในห้องเรียนมากยิ่งขึ้น</w:t>
      </w:r>
    </w:p>
    <w:p w:rsidR="005F3992" w:rsidRPr="005F3992" w:rsidRDefault="005F3992" w:rsidP="005F3992">
      <w:pPr>
        <w:pStyle w:val="ListParagraph"/>
        <w:numPr>
          <w:ilvl w:val="0"/>
          <w:numId w:val="9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ได้พัฒนาหลักการคิดที่เป็นระบบในการทำงาน</w:t>
      </w:r>
    </w:p>
    <w:p w:rsidR="00C35828" w:rsidRDefault="005F3992" w:rsidP="00C35828">
      <w:pPr>
        <w:pStyle w:val="ListParagraph"/>
        <w:numPr>
          <w:ilvl w:val="0"/>
          <w:numId w:val="9"/>
        </w:num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ได้พัฒนาทักษะในการทำงานเป็นกลุ่ม</w:t>
      </w:r>
    </w:p>
    <w:p w:rsidR="005F3992" w:rsidRDefault="005F3992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5F3992" w:rsidRDefault="005F3992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5F3992" w:rsidRDefault="005F3992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Pr="005F3992" w:rsidRDefault="00756BA4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8A0009" w:rsidRPr="005F3992" w:rsidRDefault="008A0009" w:rsidP="008A0009">
      <w:pPr>
        <w:spacing w:before="0" w:line="240" w:lineRule="auto"/>
        <w:ind w:firstLine="720"/>
        <w:rPr>
          <w:rFonts w:ascii="Browallia New" w:hAnsi="Browallia New" w:cs="Browallia New"/>
          <w:sz w:val="28"/>
          <w:szCs w:val="28"/>
        </w:rPr>
      </w:pPr>
    </w:p>
    <w:p w:rsidR="00C35828" w:rsidRPr="005F3992" w:rsidRDefault="00C35828" w:rsidP="00C35828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lastRenderedPageBreak/>
        <w:t>ข้อมูลนำเข้า</w:t>
      </w:r>
    </w:p>
    <w:p w:rsidR="00C35828" w:rsidRDefault="00C35828" w:rsidP="00C35828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C35828" w:rsidRDefault="00C35828" w:rsidP="00C35828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นำเข้าข้อมูล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การเคลื่อนที่ของตัวงูจากผู้ใช้ผ่านการกดแป้นลูกศร ขึ้น</w:t>
      </w:r>
      <w:r w:rsidR="00460DF5">
        <w:rPr>
          <w:rFonts w:ascii="Browallia New" w:hAnsi="Browallia New" w:cs="Browallia New"/>
          <w:sz w:val="32"/>
          <w:szCs w:val="32"/>
          <w:lang w:bidi="th-TH"/>
        </w:rPr>
        <w:t xml:space="preserve">, 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ลง</w:t>
      </w:r>
      <w:r w:rsidR="00460DF5">
        <w:rPr>
          <w:rFonts w:ascii="Browallia New" w:hAnsi="Browallia New" w:cs="Browallia New"/>
          <w:sz w:val="32"/>
          <w:szCs w:val="32"/>
          <w:lang w:bidi="th-TH"/>
        </w:rPr>
        <w:t xml:space="preserve">, 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ซ้าย</w:t>
      </w:r>
      <w:r w:rsidR="00460DF5">
        <w:rPr>
          <w:rFonts w:ascii="Browallia New" w:hAnsi="Browallia New" w:cs="Browallia New"/>
          <w:sz w:val="32"/>
          <w:szCs w:val="32"/>
          <w:lang w:bidi="th-TH"/>
        </w:rPr>
        <w:t xml:space="preserve">, 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และขวา</w:t>
      </w:r>
    </w:p>
    <w:p w:rsidR="00460DF5" w:rsidRDefault="00460DF5" w:rsidP="00C35828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ผู้ใช้งานจะเป็นผู้ควบคุมการเคลื่อนที่ของตัวงูเพื่อให้ไปตามเส้นทางที่ต้องการ</w:t>
      </w:r>
    </w:p>
    <w:p w:rsidR="00460DF5" w:rsidRDefault="00460DF5" w:rsidP="00460DF5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460DF5" w:rsidRPr="005F3992" w:rsidRDefault="00460DF5" w:rsidP="00460DF5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>การประมวลผลเกม</w:t>
      </w:r>
    </w:p>
    <w:p w:rsidR="00460DF5" w:rsidRDefault="00460DF5" w:rsidP="00460DF5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460DF5" w:rsidRDefault="00460DF5" w:rsidP="00460DF5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เมื่อโปรแกรมได้รับคำสั่งจากผู้ใช้งาน ก็จะประมวลผลให้งูเดินตามการกดแป้นลูกศรเพื่อไป</w:t>
      </w:r>
      <w:r w:rsidR="00326884">
        <w:rPr>
          <w:rFonts w:ascii="Browallia New" w:hAnsi="Browallia New" w:cs="Browallia New" w:hint="cs"/>
          <w:sz w:val="32"/>
          <w:szCs w:val="32"/>
          <w:cs/>
          <w:lang w:bidi="th-TH"/>
        </w:rPr>
        <w:t>กินอาหารที่วางไว้ในแต่ละจุด</w:t>
      </w:r>
    </w:p>
    <w:p w:rsidR="00326884" w:rsidRDefault="00326884" w:rsidP="00460DF5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หลังจากที่งูได้กินอาหารแล้ว จะทำให้ตัวงูยาวขึ้นเรื่อยๆ และทุกครั้งที่งูกินอาหารได้ จะทำให้แต้มคะแนนเพิ่มขึ้นทีละ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1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คะแนน</w:t>
      </w:r>
    </w:p>
    <w:p w:rsidR="00326884" w:rsidRDefault="00326884" w:rsidP="00460DF5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เมื่องูกินอาหารได้ตามจำนวนที่ตั้งไว้ </w:t>
      </w:r>
      <w:r w:rsidR="002C2E5C">
        <w:rPr>
          <w:rFonts w:ascii="Browallia New" w:hAnsi="Browallia New" w:cs="Browallia New" w:hint="cs"/>
          <w:sz w:val="32"/>
          <w:szCs w:val="32"/>
          <w:cs/>
          <w:lang w:bidi="th-TH"/>
        </w:rPr>
        <w:t>จะทำให้ระดับความเร็วของตัวงูเพิ่มขึ้นเรื่อยๆ</w:t>
      </w:r>
    </w:p>
    <w:p w:rsidR="00326884" w:rsidRPr="002C2E5C" w:rsidRDefault="00326884" w:rsidP="002C2E5C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ถ้าตัวงูเดินไปชนกับขอบกำแพง หรืองูเดินไปทับกับตัวเอง จะทำให้งูตายและเสียจำนวนการเล่นไป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 1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ครั้ง</w:t>
      </w:r>
      <w:r w:rsidR="002C2E5C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และเมื่อเสียจำนวนการเล่นครบ </w:t>
      </w:r>
      <w:r w:rsidR="002C2E5C">
        <w:rPr>
          <w:rFonts w:ascii="Browallia New" w:hAnsi="Browallia New" w:cs="Browallia New"/>
          <w:sz w:val="32"/>
          <w:szCs w:val="32"/>
          <w:lang w:bidi="th-TH"/>
        </w:rPr>
        <w:t xml:space="preserve">3 </w:t>
      </w:r>
      <w:r w:rsidR="002C2E5C">
        <w:rPr>
          <w:rFonts w:ascii="Browallia New" w:hAnsi="Browallia New" w:cs="Browallia New" w:hint="cs"/>
          <w:sz w:val="32"/>
          <w:szCs w:val="32"/>
          <w:cs/>
          <w:lang w:bidi="th-TH"/>
        </w:rPr>
        <w:t>ครั้งแล้ว จะทำให้เกมสิ้นสุดทันที</w:t>
      </w:r>
    </w:p>
    <w:p w:rsidR="00326884" w:rsidRDefault="00326884" w:rsidP="00326884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326884" w:rsidRPr="005F3992" w:rsidRDefault="00326884" w:rsidP="00326884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>ข้อมูลส่งออก</w:t>
      </w:r>
    </w:p>
    <w:p w:rsidR="002C2E5C" w:rsidRDefault="002C2E5C" w:rsidP="00326884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2C2E5C" w:rsidRPr="002C2E5C" w:rsidRDefault="002C2E5C" w:rsidP="002C2E5C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rtl/>
          <w:cs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โปรแกรมจะทำการบันทึกชื่อและคะแนนของผู้เล่นไว้ในไฟล์ และสามารถเรียกดูสถิติของผู้เล่นได้ตลอด</w:t>
      </w:r>
    </w:p>
    <w:p w:rsidR="00B60977" w:rsidRDefault="00B60977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945C55" w:rsidRDefault="00945C55" w:rsidP="00583455">
      <w:pPr>
        <w:rPr>
          <w:noProof/>
          <w:lang w:eastAsia="en-US" w:bidi="th-TH"/>
        </w:rPr>
      </w:pPr>
    </w:p>
    <w:p w:rsidR="00AB57CD" w:rsidRDefault="00AB57CD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Pr="005F3992" w:rsidRDefault="002C2E5C" w:rsidP="002C2E5C">
      <w:pPr>
        <w:jc w:val="center"/>
        <w:rPr>
          <w:rFonts w:ascii="Source Code Pro" w:hAnsi="Source Code Pro"/>
          <w:b/>
          <w:bCs/>
          <w:sz w:val="36"/>
          <w:szCs w:val="36"/>
        </w:rPr>
      </w:pPr>
      <w:r w:rsidRPr="005F3992">
        <w:rPr>
          <w:rFonts w:ascii="Source Code Pro" w:hAnsi="Source Code Pro"/>
          <w:b/>
          <w:bCs/>
          <w:noProof/>
          <w:sz w:val="36"/>
          <w:szCs w:val="36"/>
          <w:lang w:eastAsia="en-US" w:bidi="th-TH"/>
        </w:rPr>
        <w:lastRenderedPageBreak/>
        <w:t>Source Code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&lt;stdio.h&gt;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&lt;time.h&gt;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&lt;stdlib.h&gt;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&lt;conio.h&gt;</w:t>
      </w:r>
    </w:p>
    <w:p w:rsidR="00B86FAF" w:rsidRDefault="00B86FAF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#include &lt;ctype.h&gt;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&lt;windows.h&gt;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&lt;process.h&gt;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UP 72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DOWN 80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LEFT 75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RIGHT 77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int length;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int bend_no;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int len;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char key;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record();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load();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int life;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Delay(long double);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Move();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Food();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int Score();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Print();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>void gotoxy(int x, int y);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GotoXY(int x,int y);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Bend();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Boarder();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Down();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Left();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Up();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Right();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ExitGame();</w:t>
      </w:r>
    </w:p>
    <w:p w:rsid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int Scoreonly();</w:t>
      </w:r>
    </w:p>
    <w:p w:rsidR="00F7033A" w:rsidRPr="006C440A" w:rsidRDefault="00F7033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struct coordinate{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int x;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int y;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int direction;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};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typede</w:t>
      </w:r>
      <w:r w:rsidR="00F7033A">
        <w:rPr>
          <w:rFonts w:ascii="Source Code Pro" w:hAnsi="Source Code Pro"/>
        </w:rPr>
        <w:t>f struct coordinate coordinate;</w:t>
      </w:r>
    </w:p>
    <w:p w:rsidR="00F41235" w:rsidRDefault="006C440A" w:rsidP="006C440A">
      <w:pPr>
        <w:rPr>
          <w:rFonts w:ascii="Source Code Pro" w:hAnsi="Source Code Pro"/>
          <w:lang w:bidi="th-TH"/>
        </w:rPr>
      </w:pPr>
      <w:r w:rsidRPr="006C440A">
        <w:rPr>
          <w:rFonts w:ascii="Source Code Pro" w:hAnsi="Source Code Pro"/>
        </w:rPr>
        <w:t>coordinate head, bend[500],food,body[30];</w:t>
      </w:r>
      <w:r w:rsidR="00F41235">
        <w:rPr>
          <w:rFonts w:ascii="Source Code Pro" w:hAnsi="Source Code Pro" w:hint="cs"/>
          <w:cs/>
          <w:lang w:bidi="th-TH"/>
        </w:rPr>
        <w:t xml:space="preserve"> </w:t>
      </w:r>
    </w:p>
    <w:p w:rsidR="006C440A" w:rsidRPr="00F41235" w:rsidRDefault="00F41235" w:rsidP="006C440A">
      <w:pPr>
        <w:rPr>
          <w:rFonts w:ascii="Source Code Pro" w:hAnsi="Source Code Pro"/>
          <w:cs/>
          <w:lang w:bidi="th-TH"/>
        </w:rPr>
      </w:pPr>
      <w:r>
        <w:rPr>
          <w:rFonts w:ascii="Source Code Pro" w:hAnsi="Source Code Pro"/>
          <w:lang w:bidi="th-TH"/>
        </w:rPr>
        <w:t xml:space="preserve">// bend </w:t>
      </w:r>
      <w:r>
        <w:rPr>
          <w:rFonts w:ascii="Source Code Pro" w:hAnsi="Source Code Pro" w:hint="cs"/>
          <w:cs/>
          <w:lang w:bidi="th-TH"/>
        </w:rPr>
        <w:t>ใช้บ่งบอกความยาวของตัวงู</w:t>
      </w:r>
      <w:r>
        <w:rPr>
          <w:rFonts w:ascii="Source Code Pro" w:hAnsi="Source Code Pro"/>
          <w:lang w:bidi="th-TH"/>
        </w:rPr>
        <w:t xml:space="preserve">, body </w:t>
      </w:r>
      <w:r>
        <w:rPr>
          <w:rFonts w:ascii="Source Code Pro" w:hAnsi="Source Code Pro" w:hint="cs"/>
          <w:cs/>
          <w:lang w:bidi="th-TH"/>
        </w:rPr>
        <w:t>ใช้นับจำนวนการเคลื่อนไหว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int main()</w:t>
      </w:r>
    </w:p>
    <w:p w:rsidR="006C440A" w:rsidRPr="006C440A" w:rsidRDefault="00F41235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{   </w:t>
      </w:r>
      <w:r w:rsidR="00C71289">
        <w:rPr>
          <w:rFonts w:ascii="Source Code Pro" w:hAnsi="Source Code Pro"/>
        </w:rPr>
        <w:t>char key;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Print();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system("cls");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load();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length=5;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 xml:space="preserve">    head.x=25;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head.y=20;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head.direction=RIGHT;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Boarder();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Food(); </w:t>
      </w:r>
    </w:p>
    <w:p w:rsidR="006C440A" w:rsidRPr="006C440A" w:rsidRDefault="006C440A" w:rsidP="006C440A">
      <w:pPr>
        <w:rPr>
          <w:rFonts w:ascii="Source Code Pro" w:hAnsi="Source Code Pro"/>
          <w:cs/>
          <w:lang w:bidi="th-TH"/>
        </w:rPr>
      </w:pPr>
      <w:r w:rsidRPr="006C440A">
        <w:rPr>
          <w:rFonts w:ascii="Source Code Pro" w:hAnsi="Source Code Pro"/>
        </w:rPr>
        <w:t xml:space="preserve">    </w:t>
      </w:r>
      <w:r w:rsidR="001845E9">
        <w:rPr>
          <w:rFonts w:ascii="Source Code Pro" w:hAnsi="Source Code Pro"/>
        </w:rPr>
        <w:t>L</w:t>
      </w:r>
      <w:r w:rsidR="00C71289">
        <w:rPr>
          <w:rFonts w:ascii="Source Code Pro" w:hAnsi="Source Code Pro"/>
        </w:rPr>
        <w:t>ife</w:t>
      </w:r>
      <w:r w:rsidR="001845E9">
        <w:rPr>
          <w:rFonts w:ascii="Source Code Pro" w:hAnsi="Source Code Pro"/>
        </w:rPr>
        <w:t xml:space="preserve"> </w:t>
      </w:r>
      <w:r w:rsidR="00C71289">
        <w:rPr>
          <w:rFonts w:ascii="Source Code Pro" w:hAnsi="Source Code Pro"/>
        </w:rPr>
        <w:t>=</w:t>
      </w:r>
      <w:r w:rsidR="001845E9">
        <w:rPr>
          <w:rFonts w:ascii="Source Code Pro" w:hAnsi="Source Code Pro"/>
        </w:rPr>
        <w:t xml:space="preserve"> </w:t>
      </w:r>
      <w:r w:rsidR="00C71289">
        <w:rPr>
          <w:rFonts w:ascii="Source Code Pro" w:hAnsi="Source Code Pro"/>
        </w:rPr>
        <w:t>3; //</w:t>
      </w:r>
      <w:r w:rsidR="001F70D1">
        <w:rPr>
          <w:rFonts w:ascii="Source Code Pro" w:hAnsi="Source Code Pro" w:hint="cs"/>
          <w:cs/>
          <w:lang w:bidi="th-TH"/>
        </w:rPr>
        <w:t xml:space="preserve"> </w:t>
      </w:r>
      <w:r w:rsidR="001F70D1" w:rsidRPr="006E03B4">
        <w:rPr>
          <w:rFonts w:ascii="Source Code Pro" w:hAnsi="Source Code Pro" w:hint="cs"/>
          <w:sz w:val="24"/>
          <w:szCs w:val="24"/>
          <w:cs/>
          <w:lang w:bidi="th-TH"/>
        </w:rPr>
        <w:t>จำนวนชีวิตในเกม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bend[0]=head;</w:t>
      </w:r>
    </w:p>
    <w:p w:rsidR="006C440A" w:rsidRPr="006C440A" w:rsidRDefault="00756BA4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Move();   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</w:t>
      </w:r>
      <w:r w:rsidR="006C440A" w:rsidRPr="006C440A">
        <w:rPr>
          <w:rFonts w:ascii="Source Code Pro" w:hAnsi="Source Code Pro"/>
        </w:rPr>
        <w:t xml:space="preserve"> </w:t>
      </w:r>
      <w:r>
        <w:rPr>
          <w:rFonts w:ascii="Source Code Pro" w:hAnsi="Source Code Pro"/>
        </w:rPr>
        <w:t xml:space="preserve"> return 0;</w:t>
      </w:r>
    </w:p>
    <w:p w:rsid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}</w:t>
      </w: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Pr="006C440A" w:rsidRDefault="006A012F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>void Move()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{  int a,i;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do{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Food();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fflush(stdin);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len=0;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Delay(length);</w:t>
      </w:r>
    </w:p>
    <w:p w:rsid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Boarder();</w:t>
      </w:r>
    </w:p>
    <w:p w:rsidR="001845E9" w:rsidRPr="006C440A" w:rsidRDefault="001845E9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</w:t>
      </w:r>
      <w:r w:rsidR="001845E9">
        <w:rPr>
          <w:rFonts w:ascii="Source Code Pro" w:hAnsi="Source Code Pro"/>
        </w:rPr>
        <w:t xml:space="preserve">      if(head.direction==RIGHT)</w:t>
      </w:r>
    </w:p>
    <w:p w:rsidR="006C440A" w:rsidRPr="006C440A" w:rsidRDefault="001845E9" w:rsidP="006C440A">
      <w:pPr>
        <w:rPr>
          <w:rFonts w:ascii="Source Code Pro" w:hAnsi="Source Code Pro"/>
          <w:cs/>
          <w:lang w:bidi="th-TH"/>
        </w:rPr>
      </w:pPr>
      <w:r>
        <w:rPr>
          <w:rFonts w:ascii="Source Code Pro" w:hAnsi="Source Code Pro"/>
        </w:rPr>
        <w:t xml:space="preserve">            Right();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else if</w:t>
      </w:r>
      <w:r w:rsidR="001845E9">
        <w:rPr>
          <w:rFonts w:ascii="Source Code Pro" w:hAnsi="Source Code Pro"/>
        </w:rPr>
        <w:t>(head.direction==LEFT)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Left();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e</w:t>
      </w:r>
      <w:r w:rsidR="001845E9">
        <w:rPr>
          <w:rFonts w:ascii="Source Code Pro" w:hAnsi="Source Code Pro"/>
        </w:rPr>
        <w:t>lse if(head.direction==DOWN)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</w:t>
      </w:r>
      <w:r w:rsidR="006C440A" w:rsidRPr="006C440A">
        <w:rPr>
          <w:rFonts w:ascii="Source Code Pro" w:hAnsi="Source Code Pro"/>
        </w:rPr>
        <w:t xml:space="preserve">    </w:t>
      </w:r>
      <w:r w:rsidR="00371C01">
        <w:rPr>
          <w:rFonts w:ascii="Source Code Pro" w:hAnsi="Source Code Pro"/>
        </w:rPr>
        <w:t xml:space="preserve"> </w:t>
      </w:r>
      <w:r>
        <w:rPr>
          <w:rFonts w:ascii="Source Code Pro" w:hAnsi="Source Code Pro"/>
        </w:rPr>
        <w:t xml:space="preserve"> Down();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r w:rsidR="001845E9">
        <w:rPr>
          <w:rFonts w:ascii="Source Code Pro" w:hAnsi="Source Code Pro"/>
        </w:rPr>
        <w:t xml:space="preserve">    else if(head.direction==UP)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Up();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ExitGame();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  <w:r w:rsidR="001845E9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while(!kbhit());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a = getch();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if(a==27)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syste</w:t>
      </w:r>
      <w:r w:rsidR="001845E9">
        <w:rPr>
          <w:rFonts w:ascii="Source Code Pro" w:hAnsi="Source Code Pro"/>
        </w:rPr>
        <w:t>m("cls");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exit(0);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}</w:t>
      </w:r>
    </w:p>
    <w:p w:rsidR="001845E9" w:rsidRDefault="006C440A" w:rsidP="00280EB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key=getch();</w:t>
      </w:r>
    </w:p>
    <w:p w:rsidR="006C440A" w:rsidRPr="006C440A" w:rsidRDefault="001845E9" w:rsidP="001845E9">
      <w:pPr>
        <w:ind w:firstLine="720"/>
        <w:rPr>
          <w:rFonts w:ascii="Source Code Pro" w:hAnsi="Source Code Pro"/>
        </w:rPr>
      </w:pPr>
      <w:r>
        <w:rPr>
          <w:rFonts w:ascii="Source Code Pro" w:hAnsi="Source Code Pro"/>
        </w:rPr>
        <w:t>if(key==UP)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head.y--;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if(key==DOWN)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head.y++;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if(key==RIGHT)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head.x++;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r w:rsidR="001845E9">
        <w:rPr>
          <w:rFonts w:ascii="Source Code Pro" w:hAnsi="Source Code Pro"/>
        </w:rPr>
        <w:t xml:space="preserve">    if(key==LEFT)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head.x--;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Move();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}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else if(key==27)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{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system("cls");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exit(0);</w:t>
      </w:r>
    </w:p>
    <w:p w:rsidR="001845E9" w:rsidRPr="006C440A" w:rsidRDefault="00945C55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}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else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{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printf("\a");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Move();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}</w:t>
      </w: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Pr="006C440A" w:rsidRDefault="006A012F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>void gotoxy(int x, int y)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{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COORD coord;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c</w:t>
      </w:r>
      <w:r w:rsidR="001845E9">
        <w:rPr>
          <w:rFonts w:ascii="Source Code Pro" w:hAnsi="Source Code Pro"/>
        </w:rPr>
        <w:t>oord.X = x;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coord.Y = y;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SetConsoleCursorPosition(GetStdHan</w:t>
      </w:r>
      <w:r w:rsidR="001845E9">
        <w:rPr>
          <w:rFonts w:ascii="Source Code Pro" w:hAnsi="Source Code Pro"/>
        </w:rPr>
        <w:t>dle(STD_OUTPUT_HANDLE), coord);</w:t>
      </w:r>
    </w:p>
    <w:p w:rsidR="00280EB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1845E9" w:rsidRPr="006C440A" w:rsidRDefault="00945C55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08783EC4" wp14:editId="080C990F">
                <wp:simplePos x="0" y="0"/>
                <wp:positionH relativeFrom="column">
                  <wp:posOffset>1200785</wp:posOffset>
                </wp:positionH>
                <wp:positionV relativeFrom="paragraph">
                  <wp:posOffset>243840</wp:posOffset>
                </wp:positionV>
                <wp:extent cx="2004060" cy="528320"/>
                <wp:effectExtent l="0" t="0" r="15240" b="2413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6E03B4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การโหลดเกม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load()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3EC4" id="_x0000_s1029" type="#_x0000_t202" style="position:absolute;margin-left:94.55pt;margin-top:19.2pt;width:157.8pt;height:41.6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">
                <v:textbox>
                  <w:txbxContent>
                    <w:p w:rsidR="00280EBA" w:rsidRPr="00DB01BD" w:rsidRDefault="00280EBA" w:rsidP="006E03B4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การโหลดเกม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load()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load(){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</w:t>
      </w:r>
      <w:r w:rsidR="001845E9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int row,col;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int r,q;</w:t>
      </w:r>
      <w:r w:rsidR="006E03B4" w:rsidRPr="006E03B4">
        <w:rPr>
          <w:rFonts w:ascii="Source Code Pro" w:hAnsi="Source Code Pro"/>
          <w:noProof/>
          <w:lang w:eastAsia="en-US" w:bidi="th-TH"/>
        </w:rPr>
        <w:t xml:space="preserve">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gotoxy(36,14);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printf("Loading...");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gotoxy(30,15);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for(r=1;r&lt;=20;r++){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for(q=0;q&lt;=100000000;q++);</w:t>
      </w:r>
      <w:r w:rsidR="00642BE0">
        <w:rPr>
          <w:rFonts w:ascii="Source Code Pro" w:hAnsi="Source Code Pro" w:hint="cs"/>
          <w:cs/>
          <w:lang w:bidi="th-TH"/>
        </w:rPr>
        <w:t xml:space="preserve">  </w:t>
      </w:r>
      <w:r w:rsidRPr="006C440A">
        <w:rPr>
          <w:rFonts w:ascii="Source Code Pro" w:hAnsi="Source Code Pro"/>
        </w:rPr>
        <w:t>//</w:t>
      </w:r>
      <w:r w:rsidR="006E03B4">
        <w:rPr>
          <w:rFonts w:ascii="Source Code Pro" w:hAnsi="Source Code Pro" w:hint="cs"/>
          <w:cs/>
          <w:lang w:bidi="th-TH"/>
        </w:rPr>
        <w:t xml:space="preserve"> </w:t>
      </w:r>
      <w:r w:rsidRPr="006C440A">
        <w:rPr>
          <w:rFonts w:ascii="Source Code Pro" w:hAnsi="Source Code Pro"/>
        </w:rPr>
        <w:t>to display the character slowly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printf("%c",177);</w:t>
      </w:r>
      <w:r w:rsidR="00642BE0">
        <w:rPr>
          <w:rFonts w:ascii="Source Code Pro" w:hAnsi="Source Code Pro" w:hint="cs"/>
          <w:cs/>
          <w:lang w:bidi="th-TH"/>
        </w:rPr>
        <w:t xml:space="preserve">   </w:t>
      </w:r>
      <w:r w:rsidRPr="006C440A">
        <w:rPr>
          <w:rFonts w:ascii="Source Code Pro" w:hAnsi="Source Code Pro"/>
        </w:rPr>
        <w:t>//</w:t>
      </w:r>
      <w:r w:rsidR="006E03B4">
        <w:rPr>
          <w:rFonts w:ascii="Source Code Pro" w:hAnsi="Source Code Pro" w:hint="cs"/>
          <w:cs/>
          <w:lang w:bidi="th-TH"/>
        </w:rPr>
        <w:t xml:space="preserve"> </w:t>
      </w:r>
      <w:r w:rsidR="006E03B4" w:rsidRPr="006E03B4">
        <w:rPr>
          <w:rFonts w:ascii="Source Code Pro" w:hAnsi="Source Code Pro" w:hint="cs"/>
          <w:sz w:val="24"/>
          <w:szCs w:val="24"/>
          <w:cs/>
          <w:lang w:bidi="th-TH"/>
        </w:rPr>
        <w:t>ตัวอักขระพิเศษจาก</w:t>
      </w:r>
      <w:r w:rsidRPr="006E03B4">
        <w:rPr>
          <w:rFonts w:ascii="Source Code Pro" w:hAnsi="Source Code Pro"/>
          <w:sz w:val="24"/>
          <w:szCs w:val="24"/>
        </w:rPr>
        <w:t xml:space="preserve"> </w:t>
      </w:r>
      <w:r w:rsidRPr="006C440A">
        <w:rPr>
          <w:rFonts w:ascii="Source Code Pro" w:hAnsi="Source Code Pro"/>
        </w:rPr>
        <w:t xml:space="preserve">ASCII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gotoxy(40,16);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printf("\nPlease press any key...");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getch();</w:t>
      </w:r>
    </w:p>
    <w:p w:rsidR="001845E9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}</w:t>
      </w: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1845E9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7CC730C9" wp14:editId="00A792BF">
                <wp:simplePos x="0" y="0"/>
                <wp:positionH relativeFrom="column">
                  <wp:posOffset>553720</wp:posOffset>
                </wp:positionH>
                <wp:positionV relativeFrom="paragraph">
                  <wp:posOffset>178435</wp:posOffset>
                </wp:positionV>
                <wp:extent cx="4724400" cy="528320"/>
                <wp:effectExtent l="0" t="0" r="19050" b="2413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กำหนดความเร็วการเคลื่อนที่ของงู</w:t>
                            </w:r>
                            <w: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:void Delay(long 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>double k)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noProof/>
                                <w:lang w:eastAsia="en-US" w:bidi="th-TH"/>
                              </w:rPr>
                              <w:t xml:space="preserve"> </w:t>
                            </w:r>
                          </w:p>
                          <w:p w:rsidR="00280EBA" w:rsidRPr="00891B27" w:rsidRDefault="00280EBA" w:rsidP="00F41235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730C9" id="_x0000_s1030" type="#_x0000_t202" style="position:absolute;margin-left:43.6pt;margin-top:14.05pt;width:372pt;height:41.6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7SJgIAAEs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กำหนดความเร็วการเคลื่อนที่ของงู</w:t>
                      </w:r>
                      <w:r>
                        <w:rPr>
                          <w:rFonts w:ascii="Source Code Pro" w:hAnsi="Source Code Pro"/>
                          <w:b/>
                          <w:bCs/>
                        </w:rPr>
                        <w:t xml:space="preserve"> :void Delay(long 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>double k)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noProof/>
                          <w:lang w:eastAsia="en-US" w:bidi="th-TH"/>
                        </w:rPr>
                        <w:t xml:space="preserve"> </w:t>
                      </w:r>
                    </w:p>
                    <w:p w:rsidR="00280EBA" w:rsidRPr="00891B27" w:rsidRDefault="00280EBA" w:rsidP="00F41235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845E9" w:rsidRPr="006C440A" w:rsidRDefault="001845E9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Delay(long double k)</w:t>
      </w:r>
      <w:r w:rsidR="00F41235" w:rsidRPr="00F41235">
        <w:rPr>
          <w:rFonts w:ascii="Source Code Pro" w:hAnsi="Source Code Pro"/>
          <w:noProof/>
          <w:lang w:eastAsia="en-US" w:bidi="th-TH"/>
        </w:rPr>
        <w:t xml:space="preserve">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Score();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long double 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if(length &gt;=5 &amp;&amp; length &lt;=10){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for(i=0;i&lt;=(50000000);i++);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}else if(length &gt; 10 &amp;&amp; length &lt;=20){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for(i=0;i&lt;=(25000000);i++);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else if(length &gt; 20){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for(i=0;i&lt;=(12500000);i++);</w:t>
      </w:r>
    </w:p>
    <w:p w:rsidR="006C440A" w:rsidRPr="006C440A" w:rsidRDefault="00F41235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}</w:t>
      </w: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DA709CD" wp14:editId="7C2FD416">
                <wp:simplePos x="0" y="0"/>
                <wp:positionH relativeFrom="column">
                  <wp:posOffset>1612265</wp:posOffset>
                </wp:positionH>
                <wp:positionV relativeFrom="paragraph">
                  <wp:posOffset>127000</wp:posOffset>
                </wp:positionV>
                <wp:extent cx="2491740" cy="528320"/>
                <wp:effectExtent l="0" t="0" r="22860" b="2413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174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642BE0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การเคลื่อนที่ลงด้านล่าง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Down()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09CD" id="_x0000_s1031" type="#_x0000_t202" style="position:absolute;margin-left:126.95pt;margin-top:10pt;width:196.2pt;height:41.6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">
                <v:textbox>
                  <w:txbxContent>
                    <w:p w:rsidR="00280EBA" w:rsidRPr="00DB01BD" w:rsidRDefault="00280EBA" w:rsidP="00642BE0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การเคลื่อนที่ลงด้านล่าง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Down()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Down()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280EB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int 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body[len].x=head.x;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body[len].y=head.y-i;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len++;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Bend();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if(!kbhit())</w:t>
      </w:r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head.y++;</w:t>
      </w:r>
    </w:p>
    <w:p w:rsidR="00DB01BD" w:rsidRPr="006C440A" w:rsidRDefault="00DB01BD" w:rsidP="006C440A">
      <w:pPr>
        <w:rPr>
          <w:rFonts w:ascii="Source Code Pro" w:hAnsi="Source Code Pro"/>
        </w:rPr>
      </w:pP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Pr="006C440A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BEF2B42" wp14:editId="615B49EF">
                <wp:simplePos x="0" y="0"/>
                <wp:positionH relativeFrom="column">
                  <wp:posOffset>1353185</wp:posOffset>
                </wp:positionH>
                <wp:positionV relativeFrom="paragraph">
                  <wp:posOffset>137160</wp:posOffset>
                </wp:positionV>
                <wp:extent cx="2278380" cy="528320"/>
                <wp:effectExtent l="0" t="0" r="26670" b="2413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การเคลื่อนที่ขึ้นข้างบน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>:void Up()</w:t>
                            </w:r>
                          </w:p>
                          <w:p w:rsidR="00280EBA" w:rsidRPr="00891B27" w:rsidRDefault="00280EBA" w:rsidP="00642BE0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2B42" id="_x0000_s1032" type="#_x0000_t202" style="position:absolute;margin-left:106.55pt;margin-top:10.8pt;width:179.4pt;height:41.6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การเคลื่อนที่ขึ้นข้างบน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>:void Up()</w:t>
                      </w:r>
                    </w:p>
                    <w:p w:rsidR="00280EBA" w:rsidRPr="00891B27" w:rsidRDefault="00280EBA" w:rsidP="00642BE0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Up()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280EBA" w:rsidP="00280EB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int 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body[len].x=head.x;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body[len].y=head.y+i;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len++;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Bend();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if(!kbhit())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head.y--;</w:t>
      </w: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DB01BD" w:rsidRDefault="00D2364B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E29EF55" wp14:editId="29CF836C">
                <wp:simplePos x="0" y="0"/>
                <wp:positionH relativeFrom="column">
                  <wp:posOffset>1513205</wp:posOffset>
                </wp:positionH>
                <wp:positionV relativeFrom="paragraph">
                  <wp:posOffset>89217</wp:posOffset>
                </wp:positionV>
                <wp:extent cx="2499360" cy="528320"/>
                <wp:effectExtent l="0" t="0" r="15240" b="2413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642BE0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การเคลื่อนที่ไปทางขวา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Right()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EF55" id="_x0000_s1033" type="#_x0000_t202" style="position:absolute;margin-left:119.15pt;margin-top:7pt;width:196.8pt;height:41.6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">
                <v:textbox>
                  <w:txbxContent>
                    <w:p w:rsidR="00280EBA" w:rsidRPr="00DB01BD" w:rsidRDefault="00280EBA" w:rsidP="00642BE0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การเคลื่อนที่ไปทางขวา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Right()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Pr="006C440A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Right()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280EB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int i;</w:t>
      </w:r>
    </w:p>
    <w:p w:rsidR="006C440A" w:rsidRPr="006C440A" w:rsidRDefault="00756BA4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r w:rsidR="006C440A" w:rsidRPr="006C440A">
        <w:rPr>
          <w:rFonts w:ascii="Source Code Pro" w:hAnsi="Source Code Pro"/>
        </w:rPr>
        <w:t>body[len].x=head.x-i;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body[len].y=head.y;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len++;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Bend();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if(!kbhit())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head.x++;</w:t>
      </w:r>
    </w:p>
    <w:p w:rsidR="00280EB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42BE0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090A50B" wp14:editId="68184899">
                <wp:simplePos x="0" y="0"/>
                <wp:positionH relativeFrom="column">
                  <wp:posOffset>1536065</wp:posOffset>
                </wp:positionH>
                <wp:positionV relativeFrom="paragraph">
                  <wp:posOffset>7620</wp:posOffset>
                </wp:positionV>
                <wp:extent cx="2362200" cy="528320"/>
                <wp:effectExtent l="0" t="0" r="19050" b="2413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การเคลื่อนที่ไปทางซ้าย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:void Left()</w:t>
                            </w:r>
                          </w:p>
                          <w:p w:rsidR="00280EBA" w:rsidRPr="00891B27" w:rsidRDefault="00280EBA" w:rsidP="00642BE0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0A50B" id="_x0000_s1034" type="#_x0000_t202" style="position:absolute;margin-left:120.95pt;margin-top:.6pt;width:186pt;height:41.6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การเคลื่อนที่ไปทางซ้าย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:void Left()</w:t>
                      </w:r>
                    </w:p>
                    <w:p w:rsidR="00280EBA" w:rsidRPr="00891B27" w:rsidRDefault="00280EBA" w:rsidP="00642BE0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Left()</w:t>
      </w:r>
    </w:p>
    <w:p w:rsidR="006C440A" w:rsidRPr="006C440A" w:rsidRDefault="006C440A" w:rsidP="006A012F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  <w:r w:rsidR="006A012F">
        <w:rPr>
          <w:rFonts w:ascii="Source Code Pro" w:hAnsi="Source Code Pro"/>
        </w:rPr>
        <w:t xml:space="preserve">       </w:t>
      </w:r>
      <w:r w:rsidRPr="006C440A">
        <w:rPr>
          <w:rFonts w:ascii="Source Code Pro" w:hAnsi="Source Code Pro"/>
        </w:rPr>
        <w:t>int 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body[len].x=head.x+i;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body[len].y=head.y;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len++;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Bend();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if(!kbhit())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head.x--;</w:t>
      </w:r>
    </w:p>
    <w:p w:rsidR="001845E9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5D5558F" wp14:editId="644005DF">
                <wp:simplePos x="0" y="0"/>
                <wp:positionH relativeFrom="column">
                  <wp:posOffset>1513205</wp:posOffset>
                </wp:positionH>
                <wp:positionV relativeFrom="paragraph">
                  <wp:posOffset>198120</wp:posOffset>
                </wp:positionV>
                <wp:extent cx="1851660" cy="528320"/>
                <wp:effectExtent l="0" t="0" r="15240" b="2413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สร้างอาหาร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:void Food()</w:t>
                            </w:r>
                          </w:p>
                          <w:p w:rsidR="00280EBA" w:rsidRPr="00891B27" w:rsidRDefault="00280EBA" w:rsidP="005A4298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558F" id="_x0000_s1035" type="#_x0000_t202" style="position:absolute;margin-left:119.15pt;margin-top:15.6pt;width:145.8pt;height:41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สร้างอาหาร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:void Food()</w:t>
                      </w:r>
                    </w:p>
                    <w:p w:rsidR="00280EBA" w:rsidRPr="00891B27" w:rsidRDefault="00280EBA" w:rsidP="005A4298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Food()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756BA4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GotoXY(food.x,food.y);  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</w:t>
      </w:r>
      <w:r w:rsidR="00756BA4">
        <w:rPr>
          <w:rFonts w:ascii="Source Code Pro" w:hAnsi="Source Code Pro"/>
        </w:rPr>
        <w:t xml:space="preserve">     </w:t>
      </w:r>
      <w:r w:rsidRPr="006C440A">
        <w:rPr>
          <w:rFonts w:ascii="Source Code Pro" w:hAnsi="Source Code Pro"/>
        </w:rPr>
        <w:t>printf("+");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if(head.x==food.x&amp;&amp;head.y==food.y)</w:t>
      </w:r>
    </w:p>
    <w:p w:rsidR="006C440A" w:rsidRPr="006C440A" w:rsidRDefault="006C440A" w:rsidP="001845E9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  <w:r w:rsidR="001845E9">
        <w:rPr>
          <w:rFonts w:ascii="Source Code Pro" w:hAnsi="Source Code Pro"/>
        </w:rPr>
        <w:t xml:space="preserve">   </w:t>
      </w:r>
      <w:r w:rsidRPr="006C440A">
        <w:rPr>
          <w:rFonts w:ascii="Source Code Pro" w:hAnsi="Source Code Pro"/>
        </w:rPr>
        <w:t>length++;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time_t a;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a=time(0);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srand(a);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food.x=rand()%70;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if(food.x&lt;=10)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food.x+=11;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food.y=rand()%30;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if(food.y&lt;=10)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food.y+=11;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else if(food.x==0)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food.x=rand()%70;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if(food.x&lt;=10)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food.x+=11;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food.y=rand()%30;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if(food.y&lt;=10)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        food.y+=11;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Boarder()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system("cls");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int i;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for(i=10;i&lt;71;i++)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GotoXY(i,10);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printf("=");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GotoXY(i,30);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printf("=");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for(i=10;i&lt;31;i++)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GotoXY(10,i);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printf("|");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GotoXY(70,i);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printf("|");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280EBA" w:rsidRDefault="00280EBA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Pr="006C440A" w:rsidRDefault="006A012F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>void Print()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printf("\tWelcome to the Snake game.(press any key to continue)\n");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getch();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system("cls");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printf("\tGame instructions:\n");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printf("\n-&gt; Use arrow keys to move the snake.\n\n-&gt; You will be provided foods at the several coordinates of the screen which you have to eat. Everytime you eat a food the length of the snake will be increased by 1 element and thus the score.\n\n-&gt; Here you are provided with three lives. Your life will decrease as you hit th</w:t>
      </w:r>
      <w:r w:rsidR="001B5554">
        <w:rPr>
          <w:rFonts w:ascii="Source Code Pro" w:hAnsi="Source Code Pro"/>
        </w:rPr>
        <w:t>e wall or snake's body.\n\n-&gt; Y</w:t>
      </w:r>
      <w:r w:rsidR="001B5554">
        <w:rPr>
          <w:rFonts w:ascii="Source Code Pro" w:hAnsi="Source Code Pro"/>
          <w:lang w:bidi="th-TH"/>
        </w:rPr>
        <w:t>o</w:t>
      </w:r>
      <w:r w:rsidRPr="006C440A">
        <w:rPr>
          <w:rFonts w:ascii="Source Code Pro" w:hAnsi="Source Code Pro"/>
        </w:rPr>
        <w:t>u can pause by pressing any key. To continue press any other key once again\n\n-&gt; If you want to exit press esc. 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printf("\n\n</w:t>
      </w:r>
      <w:r w:rsidR="001B5554">
        <w:rPr>
          <w:rFonts w:ascii="Source Code Pro" w:hAnsi="Source Code Pro"/>
        </w:rPr>
        <w:t xml:space="preserve"> Press any button</w:t>
      </w:r>
      <w:r w:rsidRPr="006C440A">
        <w:rPr>
          <w:rFonts w:ascii="Source Code Pro" w:hAnsi="Source Code Pro"/>
        </w:rPr>
        <w:t xml:space="preserve"> to play game...");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if(getch()</w:t>
      </w:r>
      <w:r w:rsidR="001845E9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==</w:t>
      </w:r>
      <w:r w:rsidR="001845E9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27)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exit(0);</w:t>
      </w: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67DC3B6" wp14:editId="01CA10A9">
                <wp:simplePos x="0" y="0"/>
                <wp:positionH relativeFrom="column">
                  <wp:posOffset>1505585</wp:posOffset>
                </wp:positionH>
                <wp:positionV relativeFrom="paragraph">
                  <wp:posOffset>139700</wp:posOffset>
                </wp:positionV>
                <wp:extent cx="2567940" cy="528320"/>
                <wp:effectExtent l="0" t="0" r="22860" b="2413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5A4298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ฟังก์ชั่น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บันทึกสถิติลงแฟ้มข้อมูล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record()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DC3B6" id="_x0000_s1036" type="#_x0000_t202" style="position:absolute;margin-left:118.55pt;margin-top:11pt;width:202.2pt;height:41.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">
                <v:textbox>
                  <w:txbxContent>
                    <w:p w:rsidR="00280EBA" w:rsidRPr="00DB01BD" w:rsidRDefault="00280EBA" w:rsidP="005A4298">
                      <w:pPr>
                        <w:rPr>
                          <w:b/>
                          <w:bCs/>
                          <w:rtl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บันทึกสถิติลงแฟ้มข้อมูล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record()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void record(){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char plname[20],nplname[20],cha,c;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int i,j,px;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FILE *info;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info=fopen("record.txt","a+");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getch();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system("cls");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printf("Enter your name :");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scanf("%[^\n]",plname);</w:t>
      </w:r>
    </w:p>
    <w:p w:rsidR="001B5554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</w:p>
    <w:p w:rsidR="002B25C0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for(j=0;plname[j]!='\0';j++){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nplname[0]=toupper(plname[0]);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if(plname[j-1]==' '){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nplname[j]=toupper(plname[j]);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nplname[j-1]=plname[j-1];}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else nplname[j]=plname[j];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Pr="006C440A" w:rsidRDefault="006C440A" w:rsidP="001B5554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nplname[j]='\0';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fprintf(info</w:t>
      </w:r>
      <w:r w:rsidR="00756BA4">
        <w:rPr>
          <w:rFonts w:ascii="Source Code Pro" w:hAnsi="Source Code Pro"/>
        </w:rPr>
        <w:t>,"Player Name :%s \n",nplname);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time_t mytime;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mytime = time(NULL);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fprintf(info,"Played Date:%s",ctime(&amp;mytime));</w:t>
      </w:r>
    </w:p>
    <w:p w:rsidR="002B25C0" w:rsidRDefault="002B25C0" w:rsidP="002B25C0">
      <w:pPr>
        <w:rPr>
          <w:rFonts w:ascii="Source Code Pro" w:hAnsi="Source Code Pro"/>
          <w:sz w:val="24"/>
          <w:szCs w:val="24"/>
        </w:rPr>
      </w:pPr>
      <w:r>
        <w:rPr>
          <w:rFonts w:ascii="Source Code Pro" w:hAnsi="Source Code Pro"/>
        </w:rPr>
        <w:t xml:space="preserve">  </w:t>
      </w:r>
      <w:r w:rsidR="006C440A" w:rsidRPr="006C440A">
        <w:rPr>
          <w:rFonts w:ascii="Source Code Pro" w:hAnsi="Source Code Pro"/>
        </w:rPr>
        <w:t>fprintf(info,"Score:%d\n",px=Scoreonly());</w:t>
      </w:r>
      <w:r w:rsidR="001B5554">
        <w:rPr>
          <w:rFonts w:ascii="Source Code Pro" w:hAnsi="Source Code Pro" w:hint="cs"/>
          <w:cs/>
          <w:lang w:bidi="th-TH"/>
        </w:rPr>
        <w:t xml:space="preserve"> </w:t>
      </w:r>
      <w:r w:rsidR="006C440A" w:rsidRPr="006C440A">
        <w:rPr>
          <w:rFonts w:ascii="Source Code Pro" w:hAnsi="Source Code Pro"/>
        </w:rPr>
        <w:t>//</w:t>
      </w:r>
      <w:r w:rsidR="001B5554" w:rsidRPr="001B5554">
        <w:rPr>
          <w:rFonts w:ascii="Source Code Pro" w:hAnsi="Source Code Pro" w:hint="cs"/>
          <w:sz w:val="24"/>
          <w:szCs w:val="24"/>
          <w:cs/>
          <w:lang w:bidi="th-TH"/>
        </w:rPr>
        <w:t xml:space="preserve"> เรียกดูคะแนน</w:t>
      </w:r>
      <w:r w:rsidR="006C440A" w:rsidRPr="001B5554">
        <w:rPr>
          <w:rFonts w:ascii="Source Code Pro" w:hAnsi="Source Code Pro"/>
          <w:sz w:val="24"/>
          <w:szCs w:val="24"/>
        </w:rPr>
        <w:t xml:space="preserve">    </w:t>
      </w:r>
      <w:r w:rsidR="001B5554" w:rsidRPr="001B5554">
        <w:rPr>
          <w:rFonts w:ascii="Source Code Pro" w:hAnsi="Source Code Pro"/>
          <w:sz w:val="24"/>
          <w:szCs w:val="24"/>
        </w:rPr>
        <w:t xml:space="preserve"> </w:t>
      </w:r>
      <w:r>
        <w:rPr>
          <w:rFonts w:ascii="Source Code Pro" w:hAnsi="Source Code Pro"/>
          <w:sz w:val="24"/>
          <w:szCs w:val="24"/>
        </w:rPr>
        <w:t xml:space="preserve">   </w:t>
      </w:r>
    </w:p>
    <w:p w:rsidR="006C440A" w:rsidRPr="006C440A" w:rsidRDefault="002B25C0" w:rsidP="002B25C0">
      <w:pPr>
        <w:rPr>
          <w:rFonts w:ascii="Source Code Pro" w:hAnsi="Source Code Pro"/>
          <w:lang w:bidi="th-TH"/>
        </w:rPr>
      </w:pPr>
      <w:r>
        <w:rPr>
          <w:rFonts w:ascii="Source Code Pro" w:hAnsi="Source Code Pro"/>
          <w:sz w:val="24"/>
          <w:szCs w:val="24"/>
        </w:rPr>
        <w:t xml:space="preserve">  </w:t>
      </w:r>
      <w:r w:rsidR="006C440A" w:rsidRPr="006C440A">
        <w:rPr>
          <w:rFonts w:ascii="Source Code Pro" w:hAnsi="Source Code Pro"/>
        </w:rPr>
        <w:t>fprintf(info,"\nLevel:%d\n",10);</w:t>
      </w:r>
      <w:r w:rsidR="001B5554">
        <w:rPr>
          <w:rFonts w:ascii="Source Code Pro" w:hAnsi="Source Code Pro"/>
        </w:rPr>
        <w:t xml:space="preserve"> </w:t>
      </w:r>
      <w:r w:rsidR="006C440A" w:rsidRPr="006C440A">
        <w:rPr>
          <w:rFonts w:ascii="Source Code Pro" w:hAnsi="Source Code Pro"/>
        </w:rPr>
        <w:t>//</w:t>
      </w:r>
      <w:r w:rsidR="001B5554">
        <w:rPr>
          <w:rFonts w:ascii="Source Code Pro" w:hAnsi="Source Code Pro" w:hint="cs"/>
          <w:cs/>
          <w:lang w:bidi="th-TH"/>
        </w:rPr>
        <w:t xml:space="preserve"> </w:t>
      </w:r>
      <w:r w:rsidR="001B5554" w:rsidRPr="001B5554">
        <w:rPr>
          <w:rFonts w:ascii="Source Code Pro" w:hAnsi="Source Code Pro" w:hint="cs"/>
          <w:sz w:val="24"/>
          <w:szCs w:val="24"/>
          <w:cs/>
          <w:lang w:bidi="th-TH"/>
        </w:rPr>
        <w:t>เรียกดูระดับของเกม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for(i=0;i&lt;=50;i++)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fprintf(info,"%c",'_');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fprintf(info,"\n");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fclose(info);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printf("</w:t>
      </w:r>
      <w:r w:rsidR="002B25C0">
        <w:rPr>
          <w:rFonts w:ascii="Source Code Pro" w:hAnsi="Source Code Pro"/>
        </w:rPr>
        <w:t>Do you want to see</w:t>
      </w:r>
      <w:r w:rsidRPr="006C440A">
        <w:rPr>
          <w:rFonts w:ascii="Source Code Pro" w:hAnsi="Source Code Pro"/>
        </w:rPr>
        <w:t xml:space="preserve"> records</w:t>
      </w:r>
      <w:r w:rsidR="002B25C0">
        <w:rPr>
          <w:rFonts w:ascii="Source Code Pro" w:hAnsi="Source Code Pro"/>
        </w:rPr>
        <w:t xml:space="preserve"> ?</w:t>
      </w:r>
      <w:r w:rsidRPr="006C440A">
        <w:rPr>
          <w:rFonts w:ascii="Source Code Pro" w:hAnsi="Source Code Pro"/>
        </w:rPr>
        <w:t xml:space="preserve"> press 'y'\n");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cha=getch();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system("cls");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if(cha=='y'){</w:t>
      </w:r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info</w:t>
      </w:r>
      <w:r w:rsidR="002B25C0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=</w:t>
      </w:r>
      <w:r w:rsidR="002B25C0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fopen("record.txt","r");</w:t>
      </w:r>
    </w:p>
    <w:p w:rsidR="00280EBA" w:rsidRPr="006C440A" w:rsidRDefault="00280EBA" w:rsidP="006C440A">
      <w:pPr>
        <w:rPr>
          <w:rFonts w:ascii="Source Code Pro" w:hAnsi="Source Code Pro"/>
        </w:rPr>
      </w:pP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lastRenderedPageBreak/>
        <w:t>do{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    putchar(c=getc(info));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    }while(c!=EOF);}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  fclose(info);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}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int Score()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{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int score;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GotoXY(20,8);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score=length-5;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printf("SCORE : %d",(length-5));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score=length-5;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GotoXY(50,8);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printf("Life : %d",life);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return score;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}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int Scoreonly()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{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int score=Score();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system("cls");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return score;</w:t>
      </w:r>
    </w:p>
    <w:p w:rsidR="005F3992" w:rsidRPr="005F3992" w:rsidRDefault="00683830" w:rsidP="005F3992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}</w:t>
      </w:r>
    </w:p>
    <w:p w:rsidR="00DB01BD" w:rsidRDefault="00DB01BD" w:rsidP="00B86FAF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</w:p>
    <w:p w:rsidR="00731083" w:rsidRDefault="00731083" w:rsidP="006A012F">
      <w:pPr>
        <w:rPr>
          <w:rFonts w:ascii="Browallia New" w:hAnsi="Browallia New" w:cs="Browallia New"/>
          <w:b/>
          <w:bCs/>
          <w:sz w:val="44"/>
          <w:szCs w:val="44"/>
          <w:lang w:bidi="th-TH"/>
        </w:rPr>
      </w:pPr>
    </w:p>
    <w:p w:rsidR="009F2030" w:rsidRPr="00945C55" w:rsidRDefault="00B86FAF" w:rsidP="00B86FAF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r w:rsidRPr="00945C55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lastRenderedPageBreak/>
        <w:t>ฟังก์ชั่นในเกม</w:t>
      </w:r>
    </w:p>
    <w:p w:rsidR="00B86FAF" w:rsidRPr="005F3992" w:rsidRDefault="00B86FAF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record();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ใช้สำหรับการบันทึกสถิติการเล่นเกมของผู้เล่นโดยจะบันทึกคะแนนลงแฟ้มข้อมูลโดยอัตโนมัติหลังจบเกม</w:t>
      </w:r>
    </w:p>
    <w:p w:rsidR="00B86FAF" w:rsidRPr="005F3992" w:rsidRDefault="00B86FAF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load();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ใช้สำหรับหน้าจอขณะรอโหลดเข้าเกม</w:t>
      </w:r>
    </w:p>
    <w:p w:rsidR="00B86FAF" w:rsidRPr="005F3992" w:rsidRDefault="00B86FAF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Delay();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ใช้สำหรับกำหนดความเร็วของการเคลื่อนที่ของตัวงูโดยที่ถ้างูกินอาหารครบ 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6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ครั้ง ความเร็วจะเพิ่มขึ้น 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1 </w:t>
      </w:r>
      <w:r w:rsidR="00937060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ระดับ และความเร็วจะเพิ่มขึ้นอีกครั้งเมื่องูกินอาหารครบ</w:t>
      </w:r>
      <w:r w:rsidR="00937060" w:rsidRPr="005F3992">
        <w:rPr>
          <w:rFonts w:ascii="Browallia New" w:hAnsi="Browallia New" w:cs="Browallia New"/>
          <w:sz w:val="32"/>
          <w:szCs w:val="32"/>
          <w:lang w:bidi="th-TH"/>
        </w:rPr>
        <w:t xml:space="preserve"> 20 </w:t>
      </w:r>
      <w:r w:rsidR="00937060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ครั้ง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Move();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ใช้สำหรับรับคำสั่งการเคลื่อนที่จากแป้นพิมพ์โดยการกดปุ่มลูกศรขึ้น ลง ซ้าย และขวา 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Food();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ใช้สำหรับสุ่มสร้างอาหารของงูภายในขอบเขตของจอเกม โดยจะสร้างอาหารไม่ซ้ำที่เดิม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gotoxy(int x, int y);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ใช้กำหนดตำแหน่งการเคลื่อนที่ของตัวงู ซึ่ง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x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คือตำแหน่งแนวนอน และ 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y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คือตำแหน่งแนวตั้ง โดยฟังก์ชั่นนี้จะทำงานสัมพันธ์กับการกดแป้นพิมพ์เพื่อสั่งให้ตัวงูเคลื่อนที่</w:t>
      </w:r>
    </w:p>
    <w:p w:rsidR="00937060" w:rsidRPr="005F3992" w:rsidRDefault="00945C55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</w:t>
      </w:r>
      <w:r w:rsidR="00937060"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oid Boarder();</w:t>
      </w:r>
      <w:r w:rsidR="00937060"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="00937060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ใช้สำหรับสร้างขอบเขตของหน้าจอเกม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cs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Down()</w:t>
      </w:r>
      <w:r w:rsidR="00945C55"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, void Up();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ใช้สำหรับคำสั่งเคลื่อนที่</w:t>
      </w:r>
      <w:r w:rsidR="00945C55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ขึ้น และ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ลง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Left();</w:t>
      </w:r>
      <w:r w:rsidRPr="005F3992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ใช้สำหรับคำสั่งเคลื่อนที่ไปทางซ้าย</w:t>
      </w:r>
    </w:p>
    <w:p w:rsidR="004D6EBA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Right();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ใช้สำหรับคำสั่งเคลื่อนที่ไปทางขวา</w:t>
      </w:r>
    </w:p>
    <w:p w:rsidR="00945C55" w:rsidRPr="005F3992" w:rsidRDefault="004D6EBA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void Bend();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="00945C55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ใช้สำหรับกำหนดความยาวของตัวงู โดยจะเพิ่มขึ้นหลังจากที่งูได้กินอาหารเข้าไปแล้ว</w:t>
      </w:r>
    </w:p>
    <w:p w:rsidR="00945C55" w:rsidRDefault="00945C55" w:rsidP="00B86FAF">
      <w:pPr>
        <w:rPr>
          <w:rFonts w:ascii="Browallia New" w:hAnsi="Browallia New" w:cs="Browallia New"/>
          <w:sz w:val="36"/>
          <w:szCs w:val="36"/>
          <w:lang w:bidi="th-TH"/>
        </w:rPr>
      </w:pPr>
    </w:p>
    <w:p w:rsidR="00756BA4" w:rsidRPr="00945C55" w:rsidRDefault="00756BA4" w:rsidP="00B86FAF">
      <w:pPr>
        <w:rPr>
          <w:rFonts w:ascii="Browallia New" w:hAnsi="Browallia New" w:cs="Browallia New"/>
          <w:sz w:val="36"/>
          <w:szCs w:val="36"/>
          <w:lang w:bidi="th-TH"/>
        </w:rPr>
      </w:pPr>
    </w:p>
    <w:p w:rsidR="00945C55" w:rsidRDefault="00945C55" w:rsidP="005F3992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r w:rsidRPr="00AB57CD">
        <w:rPr>
          <w:rFonts w:ascii="Browallia New" w:hAnsi="Browallia New" w:cs="Browallia New"/>
          <w:b/>
          <w:bCs/>
          <w:sz w:val="44"/>
          <w:szCs w:val="44"/>
          <w:lang w:bidi="th-TH"/>
        </w:rPr>
        <w:lastRenderedPageBreak/>
        <w:t xml:space="preserve">Library </w:t>
      </w:r>
      <w:r w:rsidRPr="00AB57CD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ที่กำหนดเพิ่มเติม</w:t>
      </w:r>
    </w:p>
    <w:p w:rsidR="00DF45C7" w:rsidRPr="00AB57CD" w:rsidRDefault="00DF45C7" w:rsidP="005F3992">
      <w:pPr>
        <w:jc w:val="center"/>
        <w:rPr>
          <w:rFonts w:ascii="Browallia New" w:hAnsi="Browallia New" w:cs="Browallia New"/>
          <w:b/>
          <w:bCs/>
          <w:sz w:val="44"/>
          <w:szCs w:val="44"/>
          <w:cs/>
          <w:lang w:bidi="th-TH"/>
        </w:rPr>
      </w:pPr>
    </w:p>
    <w:p w:rsidR="00945C55" w:rsidRPr="005F3992" w:rsidRDefault="00945C55" w:rsidP="00945C55">
      <w:pPr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</w:pPr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Conio.h</w:t>
      </w:r>
      <w:r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: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ใช้สำหรับ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kbhit(); , gotoxy(); , getch(); and  clrcsr();</w:t>
      </w:r>
    </w:p>
    <w:p w:rsidR="00945C55" w:rsidRPr="005F3992" w:rsidRDefault="00945C55" w:rsidP="00945C55">
      <w:pPr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</w:pPr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Ctype.h</w:t>
      </w:r>
      <w:r w:rsidR="005F3992"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: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เป็น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library 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ที่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>ใช้สำหรับ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การจัดการตัวอักขระ ซึ่นภายในโปรแกรมนี้ได้เลือกใช้ฟังก์ชั่น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toupper(); 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เพื่อทำให้ตัวอักษรทุกตัวเปลี่ยนเป็นตัวอักษรพิมพ์ใหญ่</w:t>
      </w:r>
    </w:p>
    <w:p w:rsidR="00945C55" w:rsidRPr="005F3992" w:rsidRDefault="00945C55" w:rsidP="00945C55">
      <w:pPr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</w:pPr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Time.h</w:t>
      </w:r>
      <w:r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: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ใช้สำหรับ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rand();</w:t>
      </w:r>
    </w:p>
    <w:p w:rsidR="00945C55" w:rsidRPr="005F3992" w:rsidRDefault="00945C55" w:rsidP="00945C55">
      <w:pPr>
        <w:rPr>
          <w:sz w:val="24"/>
          <w:szCs w:val="24"/>
          <w:lang w:bidi="th-TH"/>
        </w:rPr>
      </w:pPr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Windows.h</w:t>
      </w:r>
      <w:r w:rsidR="005F3992"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: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ใช้สำหรับการสร้าง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GUI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>ของ</w:t>
      </w:r>
      <w:r w:rsidRPr="005F3992">
        <w:rPr>
          <w:rFonts w:ascii="Georgia" w:eastAsia="Times New Roman" w:hAnsi="Georgia" w:hint="cs"/>
          <w:color w:val="3B3B3B"/>
          <w:sz w:val="32"/>
          <w:szCs w:val="32"/>
          <w:cs/>
          <w:lang w:eastAsia="en-US" w:bidi="th-TH"/>
        </w:rPr>
        <w:t>เกม</w:t>
      </w:r>
    </w:p>
    <w:p w:rsidR="00945C55" w:rsidRPr="005F3992" w:rsidRDefault="00945C55" w:rsidP="00945C55">
      <w:pPr>
        <w:rPr>
          <w:rFonts w:ascii="Browallia New" w:hAnsi="Browallia New" w:cs="Browallia New"/>
          <w:sz w:val="36"/>
          <w:szCs w:val="36"/>
          <w:cs/>
          <w:lang w:bidi="th-TH"/>
        </w:rPr>
      </w:pPr>
    </w:p>
    <w:p w:rsidR="00EC3D4E" w:rsidRDefault="00EC3D4E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DF45C7" w:rsidRDefault="00DF45C7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90D582" wp14:editId="705B9BFD">
                <wp:simplePos x="0" y="0"/>
                <wp:positionH relativeFrom="column">
                  <wp:posOffset>2301558</wp:posOffset>
                </wp:positionH>
                <wp:positionV relativeFrom="paragraph">
                  <wp:posOffset>337503</wp:posOffset>
                </wp:positionV>
                <wp:extent cx="1266825" cy="485775"/>
                <wp:effectExtent l="19050" t="0" r="47625" b="28575"/>
                <wp:wrapNone/>
                <wp:docPr id="192" name="Parallelogram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85775"/>
                        </a:xfrm>
                        <a:prstGeom prst="parallelogram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Enter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90D58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92" o:spid="_x0000_s1037" type="#_x0000_t7" style="position:absolute;margin-left:181.25pt;margin-top:26.6pt;width:99.75pt;height:38.2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" adj="2071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Enter game</w:t>
                      </w:r>
                    </w:p>
                  </w:txbxContent>
                </v:textbox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26825C" wp14:editId="6D63EE58">
                <wp:simplePos x="0" y="0"/>
                <wp:positionH relativeFrom="column">
                  <wp:posOffset>2942908</wp:posOffset>
                </wp:positionH>
                <wp:positionV relativeFrom="paragraph">
                  <wp:posOffset>15240</wp:posOffset>
                </wp:positionV>
                <wp:extent cx="0" cy="323850"/>
                <wp:effectExtent l="76200" t="0" r="7620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68F7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31.75pt;margin-top:1.2pt;width:0;height:25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BB879A" wp14:editId="0E4DEC80">
                <wp:simplePos x="0" y="0"/>
                <wp:positionH relativeFrom="column">
                  <wp:posOffset>2459038</wp:posOffset>
                </wp:positionH>
                <wp:positionV relativeFrom="paragraph">
                  <wp:posOffset>-476250</wp:posOffset>
                </wp:positionV>
                <wp:extent cx="933450" cy="490538"/>
                <wp:effectExtent l="0" t="0" r="19050" b="24130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9053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B879A" id="Oval 193" o:spid="_x0000_s1038" style="position:absolute;margin-left:193.65pt;margin-top:-37.5pt;width:73.5pt;height:38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" fillcolor="window" strokecolor="#5b9bd5" strokeweight="1pt">
                <v:stroke joinstyle="miter"/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  <w:t xml:space="preserve">      </w:t>
      </w:r>
      <w:r w:rsidR="00A85BB0" w:rsidRPr="00A85BB0">
        <w:rPr>
          <w:rFonts w:ascii="Browallia New" w:hAnsi="Browallia New" w:cs="Browallia New"/>
          <w:sz w:val="48"/>
          <w:szCs w:val="48"/>
        </w:rPr>
        <w:t>Flowchart</w:t>
      </w:r>
    </w:p>
    <w:p w:rsidR="00683830" w:rsidRPr="00683830" w:rsidRDefault="00683830" w:rsidP="00683830">
      <w:pPr>
        <w:spacing w:before="0" w:after="160" w:line="259" w:lineRule="auto"/>
        <w:rPr>
          <w:rFonts w:ascii="Angsana New" w:eastAsia="Calibri" w:hAnsi="Angsana New" w:cs="Angsana New"/>
          <w:color w:val="auto"/>
          <w:sz w:val="22"/>
          <w:szCs w:val="28"/>
          <w:cs/>
          <w:lang w:eastAsia="en-US" w:bidi="th-TH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4E0C9E" wp14:editId="7546EC27">
                <wp:simplePos x="0" y="0"/>
                <wp:positionH relativeFrom="column">
                  <wp:posOffset>3505058</wp:posOffset>
                </wp:positionH>
                <wp:positionV relativeFrom="paragraph">
                  <wp:posOffset>818866</wp:posOffset>
                </wp:positionV>
                <wp:extent cx="2499957" cy="27295"/>
                <wp:effectExtent l="38100" t="38100" r="15240" b="8763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9957" cy="2729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8FE2C" id="Straight Arrow Connector 60" o:spid="_x0000_s1026" type="#_x0000_t32" style="position:absolute;margin-left:276pt;margin-top:64.5pt;width:196.85pt;height:2.15pt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DE7D71" wp14:editId="3E7F39D5">
                <wp:simplePos x="0" y="0"/>
                <wp:positionH relativeFrom="margin">
                  <wp:posOffset>-286603</wp:posOffset>
                </wp:positionH>
                <wp:positionV relativeFrom="paragraph">
                  <wp:posOffset>2115403</wp:posOffset>
                </wp:positionV>
                <wp:extent cx="352425" cy="6096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E7D71" id="Text Box 61" o:spid="_x0000_s1039" type="#_x0000_t202" style="position:absolute;margin-left:-22.55pt;margin-top:166.55pt;width:27.75pt;height:48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4F06396" wp14:editId="05295394">
                <wp:simplePos x="0" y="0"/>
                <wp:positionH relativeFrom="margin">
                  <wp:posOffset>5308979</wp:posOffset>
                </wp:positionH>
                <wp:positionV relativeFrom="paragraph">
                  <wp:posOffset>1637731</wp:posOffset>
                </wp:positionV>
                <wp:extent cx="352425" cy="6096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06396" id="Text Box 43" o:spid="_x0000_s1040" type="#_x0000_t202" style="position:absolute;margin-left:418.05pt;margin-top:128.95pt;width:27.75pt;height:48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77FF54" wp14:editId="1F8AF396">
                <wp:simplePos x="0" y="0"/>
                <wp:positionH relativeFrom="column">
                  <wp:posOffset>3534088</wp:posOffset>
                </wp:positionH>
                <wp:positionV relativeFrom="paragraph">
                  <wp:posOffset>981710</wp:posOffset>
                </wp:positionV>
                <wp:extent cx="2060812" cy="13648"/>
                <wp:effectExtent l="38100" t="57150" r="0" b="1009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0812" cy="1364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DFE69" id="Straight Arrow Connector 42" o:spid="_x0000_s1026" type="#_x0000_t32" style="position:absolute;margin-left:278.25pt;margin-top:77.3pt;width:162.25pt;height:1.05pt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E6F59F7" wp14:editId="30DB2768">
                <wp:simplePos x="0" y="0"/>
                <wp:positionH relativeFrom="margin">
                  <wp:posOffset>2105025</wp:posOffset>
                </wp:positionH>
                <wp:positionV relativeFrom="paragraph">
                  <wp:posOffset>3429000</wp:posOffset>
                </wp:positionV>
                <wp:extent cx="352425" cy="609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59F7" id="Text Box 35" o:spid="_x0000_s1041" type="#_x0000_t202" style="position:absolute;margin-left:165.75pt;margin-top:270pt;width:27.75pt;height:48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838FFB" wp14:editId="6C3769CC">
                <wp:simplePos x="0" y="0"/>
                <wp:positionH relativeFrom="margin">
                  <wp:posOffset>3867150</wp:posOffset>
                </wp:positionH>
                <wp:positionV relativeFrom="paragraph">
                  <wp:posOffset>3419475</wp:posOffset>
                </wp:positionV>
                <wp:extent cx="352425" cy="6096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8FFB" id="Text Box 34" o:spid="_x0000_s1042" type="#_x0000_t202" style="position:absolute;margin-left:304.5pt;margin-top:269.25pt;width:27.75pt;height:4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2D1E54" wp14:editId="07F13C35">
                <wp:simplePos x="0" y="0"/>
                <wp:positionH relativeFrom="margin">
                  <wp:posOffset>4076700</wp:posOffset>
                </wp:positionH>
                <wp:positionV relativeFrom="paragraph">
                  <wp:posOffset>1743075</wp:posOffset>
                </wp:positionV>
                <wp:extent cx="352425" cy="6096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1E54" id="Text Box 24" o:spid="_x0000_s1043" type="#_x0000_t202" style="position:absolute;margin-left:321pt;margin-top:137.25pt;width:27.75pt;height:4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9F7FDD" wp14:editId="1DF92D7C">
                <wp:simplePos x="0" y="0"/>
                <wp:positionH relativeFrom="margin">
                  <wp:posOffset>1409700</wp:posOffset>
                </wp:positionH>
                <wp:positionV relativeFrom="paragraph">
                  <wp:posOffset>1714500</wp:posOffset>
                </wp:positionV>
                <wp:extent cx="352425" cy="6096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F7FDD" id="Text Box 23" o:spid="_x0000_s1044" type="#_x0000_t202" style="position:absolute;margin-left:111pt;margin-top:135pt;width:27.75pt;height:4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B48BA" w:rsidRDefault="00CF3BB7" w:rsidP="00683830">
      <w:pPr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F4848A" wp14:editId="218D7A2D">
                <wp:simplePos x="0" y="0"/>
                <wp:positionH relativeFrom="column">
                  <wp:posOffset>5978525</wp:posOffset>
                </wp:positionH>
                <wp:positionV relativeFrom="paragraph">
                  <wp:posOffset>461962</wp:posOffset>
                </wp:positionV>
                <wp:extent cx="23813" cy="5419725"/>
                <wp:effectExtent l="0" t="0" r="3365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3" cy="54197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82A90" id="Straight Connector 39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75pt,36.35pt" to="472.65pt,4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B94D43B" wp14:editId="279ECB01">
                <wp:simplePos x="0" y="0"/>
                <wp:positionH relativeFrom="column">
                  <wp:posOffset>-182563</wp:posOffset>
                </wp:positionH>
                <wp:positionV relativeFrom="paragraph">
                  <wp:posOffset>513715</wp:posOffset>
                </wp:positionV>
                <wp:extent cx="2511814" cy="13648"/>
                <wp:effectExtent l="0" t="76200" r="22225" b="8191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814" cy="1364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436AA" id="Straight Arrow Connector 47" o:spid="_x0000_s1026" type="#_x0000_t32" style="position:absolute;margin-left:-14.4pt;margin-top:40.45pt;width:197.8pt;height:1.05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DEAA9A" wp14:editId="26438321">
                <wp:simplePos x="0" y="0"/>
                <wp:positionH relativeFrom="column">
                  <wp:posOffset>-184150</wp:posOffset>
                </wp:positionH>
                <wp:positionV relativeFrom="paragraph">
                  <wp:posOffset>509587</wp:posOffset>
                </wp:positionV>
                <wp:extent cx="0" cy="3167062"/>
                <wp:effectExtent l="0" t="0" r="19050" b="1460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6706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C2D9B" id="Straight Connector 46" o:spid="_x0000_s1026" style="position:absolute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pt,40.1pt" to="-14.5pt,2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70A50C6" wp14:editId="31C96FDB">
                <wp:simplePos x="0" y="0"/>
                <wp:positionH relativeFrom="column">
                  <wp:posOffset>5592762</wp:posOffset>
                </wp:positionH>
                <wp:positionV relativeFrom="paragraph">
                  <wp:posOffset>633412</wp:posOffset>
                </wp:positionV>
                <wp:extent cx="3175" cy="2105025"/>
                <wp:effectExtent l="0" t="0" r="34925" b="952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21050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E8572" id="Straight Connector 41" o:spid="_x0000_s1026" style="position:absolute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35pt,49.85pt" to="440.6pt,2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" strokecolor="#5b9bd5" strokeweight=".5pt">
                <v:stroke joinstyle="miter"/>
              </v:lin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7D4F9AE" wp14:editId="607B48DF">
                <wp:simplePos x="0" y="0"/>
                <wp:positionH relativeFrom="column">
                  <wp:posOffset>2306638</wp:posOffset>
                </wp:positionH>
                <wp:positionV relativeFrom="paragraph">
                  <wp:posOffset>485774</wp:posOffset>
                </wp:positionV>
                <wp:extent cx="1209675" cy="404813"/>
                <wp:effectExtent l="0" t="0" r="2857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048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4F9AE" id="Rectangle 3" o:spid="_x0000_s1045" style="position:absolute;margin-left:181.65pt;margin-top:38.25pt;width:95.25pt;height:31.9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Play game</w:t>
                      </w:r>
                    </w:p>
                  </w:txbxContent>
                </v:textbox>
              </v:rect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A789D8" wp14:editId="5A6026D1">
                <wp:simplePos x="0" y="0"/>
                <wp:positionH relativeFrom="column">
                  <wp:posOffset>2933700</wp:posOffset>
                </wp:positionH>
                <wp:positionV relativeFrom="paragraph">
                  <wp:posOffset>56515</wp:posOffset>
                </wp:positionV>
                <wp:extent cx="9525" cy="428625"/>
                <wp:effectExtent l="3810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A1077" id="Straight Arrow Connector 18" o:spid="_x0000_s1026" type="#_x0000_t32" style="position:absolute;margin-left:231pt;margin-top:4.45pt;width:.75pt;height:33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" strokecolor="#5b9bd5" strokeweight=".5pt">
                <v:stroke endarrow="block" joinstyle="miter"/>
              </v:shape>
            </w:pict>
          </mc:Fallback>
        </mc:AlternateContent>
      </w:r>
    </w:p>
    <w:p w:rsidR="00AB48BA" w:rsidRDefault="00683830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BE09CD" wp14:editId="568ACA33">
                <wp:simplePos x="0" y="0"/>
                <wp:positionH relativeFrom="margin">
                  <wp:posOffset>2012315</wp:posOffset>
                </wp:positionH>
                <wp:positionV relativeFrom="paragraph">
                  <wp:posOffset>674370</wp:posOffset>
                </wp:positionV>
                <wp:extent cx="1914525" cy="933450"/>
                <wp:effectExtent l="19050" t="19050" r="28575" b="38100"/>
                <wp:wrapNone/>
                <wp:docPr id="63" name="Diamon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3345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Snake eat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E09C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3" o:spid="_x0000_s1046" type="#_x0000_t4" style="position:absolute;left:0;text-align:left;margin-left:158.45pt;margin-top:53.1pt;width:150.75pt;height:73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Snake eat food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BE05E" wp14:editId="1C5B47D3">
                <wp:simplePos x="0" y="0"/>
                <wp:positionH relativeFrom="column">
                  <wp:posOffset>2952750</wp:posOffset>
                </wp:positionH>
                <wp:positionV relativeFrom="paragraph">
                  <wp:posOffset>135890</wp:posOffset>
                </wp:positionV>
                <wp:extent cx="0" cy="533400"/>
                <wp:effectExtent l="76200" t="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3FA33" id="Straight Arrow Connector 16" o:spid="_x0000_s1026" type="#_x0000_t32" style="position:absolute;margin-left:232.5pt;margin-top:10.7pt;width:0;height:4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DF1CAD" wp14:editId="2E5C0D70">
                <wp:simplePos x="0" y="0"/>
                <wp:positionH relativeFrom="column">
                  <wp:posOffset>3752850</wp:posOffset>
                </wp:positionH>
                <wp:positionV relativeFrom="paragraph">
                  <wp:posOffset>760095</wp:posOffset>
                </wp:positionV>
                <wp:extent cx="1838325" cy="781050"/>
                <wp:effectExtent l="19050" t="19050" r="28575" b="38100"/>
                <wp:wrapNone/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78105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Snake crash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DF1CAD" id="Diamond 13" o:spid="_x0000_s1047" type="#_x0000_t4" style="position:absolute;left:0;text-align:left;margin-left:295.5pt;margin-top:59.85pt;width:144.75pt;height:61.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Snake crash</w:t>
                      </w:r>
                    </w:p>
                  </w:txbxContent>
                </v:textbox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7C4D71" wp14:editId="67B3B407">
                <wp:simplePos x="0" y="0"/>
                <wp:positionH relativeFrom="column">
                  <wp:posOffset>4676775</wp:posOffset>
                </wp:positionH>
                <wp:positionV relativeFrom="paragraph">
                  <wp:posOffset>261303</wp:posOffset>
                </wp:positionV>
                <wp:extent cx="0" cy="495300"/>
                <wp:effectExtent l="76200" t="0" r="57150" b="571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209C0" id="Straight Arrow Connector 194" o:spid="_x0000_s1026" type="#_x0000_t32" style="position:absolute;margin-left:368.25pt;margin-top:20.6pt;width:0;height:3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" strokecolor="#5b9bd5" strokeweight=".5pt">
                <v:stroke endarrow="block" joinstyle="miter"/>
              </v:shap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0E516C" wp14:editId="6456971D">
                <wp:simplePos x="0" y="0"/>
                <wp:positionH relativeFrom="column">
                  <wp:posOffset>3952875</wp:posOffset>
                </wp:positionH>
                <wp:positionV relativeFrom="paragraph">
                  <wp:posOffset>279083</wp:posOffset>
                </wp:positionV>
                <wp:extent cx="723900" cy="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F6DBD" id="Straight Connector 19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25pt,22pt" to="368.2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" strokecolor="#5b9bd5" strokeweight=".5pt">
                <v:stroke joinstyle="miter"/>
              </v:lin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F02F8A" wp14:editId="615CB293">
                <wp:simplePos x="0" y="0"/>
                <wp:positionH relativeFrom="column">
                  <wp:posOffset>1104900</wp:posOffset>
                </wp:positionH>
                <wp:positionV relativeFrom="paragraph">
                  <wp:posOffset>279083</wp:posOffset>
                </wp:positionV>
                <wp:extent cx="0" cy="495300"/>
                <wp:effectExtent l="76200" t="0" r="571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69B4F" id="Straight Arrow Connector 22" o:spid="_x0000_s1026" type="#_x0000_t32" style="position:absolute;margin-left:87pt;margin-top:22pt;width:0;height:3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" strokecolor="#5b9bd5" strokeweight=".5pt">
                <v:stroke endarrow="block" joinstyle="miter"/>
              </v:shap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3B8B64" wp14:editId="535F5AF0">
                <wp:simplePos x="0" y="0"/>
                <wp:positionH relativeFrom="column">
                  <wp:posOffset>1104900</wp:posOffset>
                </wp:positionH>
                <wp:positionV relativeFrom="paragraph">
                  <wp:posOffset>260032</wp:posOffset>
                </wp:positionV>
                <wp:extent cx="904875" cy="19050"/>
                <wp:effectExtent l="0" t="0" r="2857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19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57427" id="Straight Connector 21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20.45pt" to="158.2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" strokecolor="#5b9bd5" strokeweight=".5pt">
                <v:stroke joinstyle="miter"/>
              </v:lin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307A57" wp14:editId="3AD20438">
                <wp:simplePos x="0" y="0"/>
                <wp:positionH relativeFrom="column">
                  <wp:posOffset>420370</wp:posOffset>
                </wp:positionH>
                <wp:positionV relativeFrom="paragraph">
                  <wp:posOffset>820737</wp:posOffset>
                </wp:positionV>
                <wp:extent cx="1343025" cy="394970"/>
                <wp:effectExtent l="0" t="0" r="2857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94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Body length 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07A57" id="Rectangle 5" o:spid="_x0000_s1048" style="position:absolute;left:0;text-align:left;margin-left:33.1pt;margin-top:64.6pt;width:105.75pt;height:31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Body length ++</w:t>
                      </w:r>
                    </w:p>
                  </w:txbxContent>
                </v:textbox>
              </v:rect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5F89D0E" wp14:editId="4DADEB37">
                <wp:simplePos x="0" y="0"/>
                <wp:positionH relativeFrom="column">
                  <wp:posOffset>306388</wp:posOffset>
                </wp:positionH>
                <wp:positionV relativeFrom="paragraph">
                  <wp:posOffset>792798</wp:posOffset>
                </wp:positionV>
                <wp:extent cx="1637982" cy="776287"/>
                <wp:effectExtent l="19050" t="19050" r="19685" b="4318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82" cy="776287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Crash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9D0E" id="Diamond 7" o:spid="_x0000_s1049" type="#_x0000_t4" style="position:absolute;left:0;text-align:left;margin-left:24.15pt;margin-top:62.45pt;width:128.95pt;height:61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Crash</w:t>
                      </w:r>
                    </w:p>
                  </w:txbxContent>
                </v:textbox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425819C" wp14:editId="4DEA1556">
                <wp:simplePos x="0" y="0"/>
                <wp:positionH relativeFrom="column">
                  <wp:posOffset>1104900</wp:posOffset>
                </wp:positionH>
                <wp:positionV relativeFrom="paragraph">
                  <wp:posOffset>266700</wp:posOffset>
                </wp:positionV>
                <wp:extent cx="0" cy="495300"/>
                <wp:effectExtent l="76200" t="0" r="57150" b="571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CCDD" id="Straight Arrow Connector 195" o:spid="_x0000_s1026" type="#_x0000_t32" style="position:absolute;margin-left:87pt;margin-top:21pt;width:0;height:3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683830"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417204" wp14:editId="71BFBAE6">
                <wp:simplePos x="0" y="0"/>
                <wp:positionH relativeFrom="column">
                  <wp:posOffset>4668520</wp:posOffset>
                </wp:positionH>
                <wp:positionV relativeFrom="paragraph">
                  <wp:posOffset>688022</wp:posOffset>
                </wp:positionV>
                <wp:extent cx="0" cy="469900"/>
                <wp:effectExtent l="0" t="0" r="1905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EF9516" id="Straight Connector 27" o:spid="_x0000_s1026" style="position:absolute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7.6pt,54.15pt" to="367.6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" strokecolor="#5b9bd5" strokeweight=".5pt">
                <v:stroke joinstyle="miter"/>
              </v:line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371F347" wp14:editId="258ED006">
                <wp:simplePos x="0" y="0"/>
                <wp:positionH relativeFrom="column">
                  <wp:posOffset>-184151</wp:posOffset>
                </wp:positionH>
                <wp:positionV relativeFrom="paragraph">
                  <wp:posOffset>335598</wp:posOffset>
                </wp:positionV>
                <wp:extent cx="673418" cy="4762"/>
                <wp:effectExtent l="0" t="0" r="12700" b="3365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418" cy="476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3B699" id="Straight Connector 45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pt,26.45pt" to="38.5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CF38DD" wp14:editId="12C56974">
                <wp:simplePos x="0" y="0"/>
                <wp:positionH relativeFrom="column">
                  <wp:posOffset>1878013</wp:posOffset>
                </wp:positionH>
                <wp:positionV relativeFrom="paragraph">
                  <wp:posOffset>264160</wp:posOffset>
                </wp:positionV>
                <wp:extent cx="1152525" cy="4763"/>
                <wp:effectExtent l="0" t="0" r="28575" b="3365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476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059A9" id="Straight Connector 26" o:spid="_x0000_s1026" style="position:absolute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7.9pt,20.8pt" to="238.6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A6B41A9" wp14:editId="3FC2C4EA">
                <wp:simplePos x="0" y="0"/>
                <wp:positionH relativeFrom="column">
                  <wp:posOffset>2955925</wp:posOffset>
                </wp:positionH>
                <wp:positionV relativeFrom="paragraph">
                  <wp:posOffset>220980</wp:posOffset>
                </wp:positionV>
                <wp:extent cx="76200" cy="5715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571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37936" id="Oval 29" o:spid="_x0000_s1026" style="position:absolute;margin-left:232.75pt;margin-top:17.4pt;width:6pt;height: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" fillcolor="window" strokecolor="#5b9bd5" strokeweight="1pt">
                <v:stroke joinstyle="miter"/>
              </v:oval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091AA7" wp14:editId="2E5043BF">
                <wp:simplePos x="0" y="0"/>
                <wp:positionH relativeFrom="column">
                  <wp:posOffset>2997200</wp:posOffset>
                </wp:positionH>
                <wp:positionV relativeFrom="paragraph">
                  <wp:posOffset>270192</wp:posOffset>
                </wp:positionV>
                <wp:extent cx="0" cy="1022350"/>
                <wp:effectExtent l="76200" t="0" r="5715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2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1A07F" id="Straight Arrow Connector 30" o:spid="_x0000_s1026" type="#_x0000_t32" style="position:absolute;margin-left:236pt;margin-top:21.25pt;width:0;height:80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43D060" wp14:editId="3C9DD27C">
                <wp:simplePos x="0" y="0"/>
                <wp:positionH relativeFrom="column">
                  <wp:posOffset>2874328</wp:posOffset>
                </wp:positionH>
                <wp:positionV relativeFrom="paragraph">
                  <wp:posOffset>264160</wp:posOffset>
                </wp:positionV>
                <wp:extent cx="1803400" cy="0"/>
                <wp:effectExtent l="0" t="0" r="254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3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E92AC" id="Straight Connector 28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35pt,20.8pt" to="368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" strokecolor="#5b9bd5" strokeweight=".5pt">
                <v:stroke joinstyle="miter"/>
              </v:line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DA0B033" wp14:editId="68943D23">
                <wp:simplePos x="0" y="0"/>
                <wp:positionH relativeFrom="column">
                  <wp:posOffset>2997200</wp:posOffset>
                </wp:positionH>
                <wp:positionV relativeFrom="paragraph">
                  <wp:posOffset>732790</wp:posOffset>
                </wp:positionV>
                <wp:extent cx="6350" cy="498475"/>
                <wp:effectExtent l="76200" t="0" r="69850" b="539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98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B1E91" id="Straight Arrow Connector 31" o:spid="_x0000_s1026" type="#_x0000_t32" style="position:absolute;margin-left:236pt;margin-top:57.7pt;width:.5pt;height:39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9FA52CA" wp14:editId="3346D884">
                <wp:simplePos x="0" y="0"/>
                <wp:positionH relativeFrom="margin">
                  <wp:posOffset>2679065</wp:posOffset>
                </wp:positionH>
                <wp:positionV relativeFrom="paragraph">
                  <wp:posOffset>434975</wp:posOffset>
                </wp:positionV>
                <wp:extent cx="666750" cy="3524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Life-1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A52CA" id="Rectangle 62" o:spid="_x0000_s1050" style="position:absolute;left:0;text-align:left;margin-left:210.95pt;margin-top:34.25pt;width:52.5pt;height:27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Life-1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FECFE38" wp14:editId="01E18204">
                <wp:simplePos x="0" y="0"/>
                <wp:positionH relativeFrom="margin">
                  <wp:posOffset>4666615</wp:posOffset>
                </wp:positionH>
                <wp:positionV relativeFrom="paragraph">
                  <wp:posOffset>372427</wp:posOffset>
                </wp:positionV>
                <wp:extent cx="352425" cy="6096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CFE38" id="Text Box 44" o:spid="_x0000_s1051" type="#_x0000_t202" style="position:absolute;left:0;text-align:left;margin-left:367.45pt;margin-top:29.3pt;width:27.75pt;height:48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45747F" wp14:editId="5A9309F3">
                <wp:simplePos x="0" y="0"/>
                <wp:positionH relativeFrom="column">
                  <wp:posOffset>3754438</wp:posOffset>
                </wp:positionH>
                <wp:positionV relativeFrom="paragraph">
                  <wp:posOffset>802958</wp:posOffset>
                </wp:positionV>
                <wp:extent cx="2247582" cy="0"/>
                <wp:effectExtent l="0" t="0" r="19685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582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5F5C7" id="Straight Connector 37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65pt,63.25pt" to="472.6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5F189A4" wp14:editId="2E3A34AB">
                <wp:simplePos x="0" y="0"/>
                <wp:positionH relativeFrom="margin">
                  <wp:posOffset>2231390</wp:posOffset>
                </wp:positionH>
                <wp:positionV relativeFrom="paragraph">
                  <wp:posOffset>373697</wp:posOffset>
                </wp:positionV>
                <wp:extent cx="1581150" cy="857250"/>
                <wp:effectExtent l="19050" t="19050" r="19050" b="38100"/>
                <wp:wrapNone/>
                <wp:docPr id="10" name="Diamon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85725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 xml:space="preserve">Life &lt;= 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189A4" id="Diamond 10" o:spid="_x0000_s1052" type="#_x0000_t4" style="position:absolute;left:0;text-align:left;margin-left:175.7pt;margin-top:29.4pt;width:124.5pt;height:67.5pt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 xml:space="preserve">Life &lt;= 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B57CD" w:rsidRDefault="00AB57CD" w:rsidP="005F3992">
      <w:pPr>
        <w:jc w:val="right"/>
        <w:rPr>
          <w:rFonts w:ascii="Browallia New" w:hAnsi="Browallia New" w:cs="Browallia New"/>
          <w:sz w:val="80"/>
          <w:szCs w:val="80"/>
          <w:lang w:bidi="th-TH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9ECA5B" wp14:editId="7DC5A640">
                <wp:simplePos x="0" y="0"/>
                <wp:positionH relativeFrom="margin">
                  <wp:posOffset>2674620</wp:posOffset>
                </wp:positionH>
                <wp:positionV relativeFrom="paragraph">
                  <wp:posOffset>231873</wp:posOffset>
                </wp:positionV>
                <wp:extent cx="352425" cy="6096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CA5B" id="Text Box 36" o:spid="_x0000_s1053" type="#_x0000_t202" style="position:absolute;left:0;text-align:left;margin-left:210.6pt;margin-top:18.25pt;width:27.75pt;height:4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F8F852" wp14:editId="425B253A">
                <wp:simplePos x="0" y="0"/>
                <wp:positionH relativeFrom="margin">
                  <wp:posOffset>2527935</wp:posOffset>
                </wp:positionH>
                <wp:positionV relativeFrom="paragraph">
                  <wp:posOffset>1478280</wp:posOffset>
                </wp:positionV>
                <wp:extent cx="1000125" cy="568325"/>
                <wp:effectExtent l="0" t="0" r="28575" b="2222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683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8F852" id="Oval 12" o:spid="_x0000_s1054" style="position:absolute;left:0;text-align:left;margin-left:199.05pt;margin-top:116.4pt;width:78.75pt;height:44.7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" fillcolor="window" strokecolor="#5b9bd5" strokeweight="1pt">
                <v:stroke joinstyle="miter"/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DAFE7D4" wp14:editId="205D8DFA">
                <wp:simplePos x="0" y="0"/>
                <wp:positionH relativeFrom="margin">
                  <wp:posOffset>2252980</wp:posOffset>
                </wp:positionH>
                <wp:positionV relativeFrom="paragraph">
                  <wp:posOffset>732888</wp:posOffset>
                </wp:positionV>
                <wp:extent cx="1571625" cy="4286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Rec</w:t>
                            </w:r>
                            <w:r>
                              <w:rPr>
                                <w:lang w:bidi="th-TH"/>
                              </w:rPr>
                              <w:t>ord</w:t>
                            </w:r>
                            <w:r>
                              <w:t xml:space="preserve"> 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FE7D4" id="Rectangle 11" o:spid="_x0000_s1055" style="position:absolute;left:0;text-align:left;margin-left:177.4pt;margin-top:57.7pt;width:123.75pt;height:33.75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Rec</w:t>
                      </w:r>
                      <w:r>
                        <w:rPr>
                          <w:lang w:bidi="th-TH"/>
                        </w:rPr>
                        <w:t>ord</w:t>
                      </w:r>
                      <w:r>
                        <w:t xml:space="preserve"> statistic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1C811E" wp14:editId="209238D0">
                <wp:simplePos x="0" y="0"/>
                <wp:positionH relativeFrom="column">
                  <wp:posOffset>3025335</wp:posOffset>
                </wp:positionH>
                <wp:positionV relativeFrom="paragraph">
                  <wp:posOffset>360728</wp:posOffset>
                </wp:positionV>
                <wp:extent cx="6350" cy="371475"/>
                <wp:effectExtent l="76200" t="0" r="69850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09B6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7" o:spid="_x0000_s1026" type="#_x0000_t32" style="position:absolute;margin-left:238.2pt;margin-top:28.4pt;width:.5pt;height:29.25pt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" strokecolor="#b53d68 [3204]" strokeweight=".5pt">
                <v:stroke endarrow="block" joinstyle="miter"/>
              </v:shape>
            </w:pict>
          </mc:Fallback>
        </mc:AlternateContent>
      </w:r>
    </w:p>
    <w:p w:rsidR="00AB57CD" w:rsidRPr="00AB57CD" w:rsidRDefault="001044DD">
      <w:pPr>
        <w:rPr>
          <w:rFonts w:ascii="Browallia New" w:hAnsi="Browallia New" w:cs="Browallia New"/>
          <w:sz w:val="48"/>
          <w:szCs w:val="48"/>
          <w:lang w:bidi="th-TH"/>
        </w:rPr>
      </w:pPr>
      <w:r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103C89A" wp14:editId="6933B720">
                <wp:simplePos x="0" y="0"/>
                <wp:positionH relativeFrom="column">
                  <wp:posOffset>3016885</wp:posOffset>
                </wp:positionH>
                <wp:positionV relativeFrom="paragraph">
                  <wp:posOffset>300991</wp:posOffset>
                </wp:positionV>
                <wp:extent cx="5080" cy="320040"/>
                <wp:effectExtent l="76200" t="0" r="71120" b="609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93B3" id="Straight Arrow Connector 198" o:spid="_x0000_s1026" type="#_x0000_t32" style="position:absolute;margin-left:237.55pt;margin-top:23.7pt;width:.4pt;height:25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" strokecolor="#b53d68 [3204]" strokeweight=".5pt">
                <v:stroke endarrow="block" joinstyle="miter"/>
              </v:shape>
            </w:pict>
          </mc:Fallback>
        </mc:AlternateContent>
      </w:r>
      <w:r w:rsidR="00AB57CD">
        <w:rPr>
          <w:rFonts w:ascii="Browallia New" w:hAnsi="Browallia New" w:cs="Browallia New"/>
          <w:sz w:val="80"/>
          <w:szCs w:val="80"/>
          <w:lang w:bidi="th-TH"/>
        </w:rPr>
        <w:br w:type="page"/>
      </w:r>
    </w:p>
    <w:p w:rsidR="00AB48BA" w:rsidRDefault="00AB57CD" w:rsidP="00AB57CD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r w:rsidRPr="00AB57CD">
        <w:rPr>
          <w:rFonts w:ascii="Browallia New" w:hAnsi="Browallia New" w:cs="Browallia New"/>
          <w:b/>
          <w:bCs/>
          <w:sz w:val="44"/>
          <w:szCs w:val="44"/>
          <w:cs/>
          <w:lang w:bidi="th-TH"/>
        </w:rPr>
        <w:lastRenderedPageBreak/>
        <w:t>ขอบเขตของโครงงาน</w:t>
      </w:r>
    </w:p>
    <w:p w:rsidR="00AB57CD" w:rsidRDefault="00AB57CD" w:rsidP="00AB57CD">
      <w:pPr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AB57CD">
        <w:rPr>
          <w:rFonts w:ascii="Browallia New" w:hAnsi="Browallia New" w:cs="Browallia New"/>
          <w:b/>
          <w:bCs/>
          <w:sz w:val="32"/>
          <w:szCs w:val="32"/>
          <w:cs/>
          <w:lang w:bidi="th-TH"/>
        </w:rPr>
        <w:t>ขอบเขตทางสถาปัตยกรรม :</w:t>
      </w:r>
    </w:p>
    <w:p w:rsidR="00AB57CD" w:rsidRDefault="00D1707C" w:rsidP="00AB57C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F1D1AD3" wp14:editId="6A9AC733">
                <wp:simplePos x="0" y="0"/>
                <wp:positionH relativeFrom="column">
                  <wp:posOffset>5506085</wp:posOffset>
                </wp:positionH>
                <wp:positionV relativeFrom="paragraph">
                  <wp:posOffset>261620</wp:posOffset>
                </wp:positionV>
                <wp:extent cx="10160" cy="1330960"/>
                <wp:effectExtent l="0" t="0" r="27940" b="2159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33096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92898" id="Straight Connector 249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20.6pt" to="434.35pt,1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" strokecolor="#b53d68 [3204]">
                <v:stroke joinstyle="miter"/>
              </v:lin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04F5C35" wp14:editId="4F91075D">
                <wp:simplePos x="0" y="0"/>
                <wp:positionH relativeFrom="column">
                  <wp:posOffset>5170805</wp:posOffset>
                </wp:positionH>
                <wp:positionV relativeFrom="paragraph">
                  <wp:posOffset>266700</wp:posOffset>
                </wp:positionV>
                <wp:extent cx="335280" cy="0"/>
                <wp:effectExtent l="0" t="0" r="26670" b="1905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59CDC" id="Straight Connector 250" o:spid="_x0000_s1026" style="position:absolute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5pt,21pt" to="433.5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" strokecolor="#b53d68 [3204]">
                <v:stroke joinstyle="miter"/>
              </v:line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BB1CE1" wp14:editId="074FCBAB">
                <wp:simplePos x="0" y="0"/>
                <wp:positionH relativeFrom="column">
                  <wp:posOffset>-73025</wp:posOffset>
                </wp:positionH>
                <wp:positionV relativeFrom="paragraph">
                  <wp:posOffset>459105</wp:posOffset>
                </wp:positionV>
                <wp:extent cx="1009650" cy="676275"/>
                <wp:effectExtent l="0" t="0" r="19050" b="285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Enter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B1CE1" id="Rectangle 228" o:spid="_x0000_s1056" style="position:absolute;margin-left:-5.75pt;margin-top:36.15pt;width:79.5pt;height:53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" fillcolor="white [3201]" strokecolor="#0070c0" strokeweight="1pt">
                <v:textbox>
                  <w:txbxContent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Enter Game</w:t>
                      </w:r>
                    </w:p>
                  </w:txbxContent>
                </v:textbox>
              </v:rect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B451020" wp14:editId="43886D86">
                <wp:simplePos x="0" y="0"/>
                <wp:positionH relativeFrom="column">
                  <wp:posOffset>4246245</wp:posOffset>
                </wp:positionH>
                <wp:positionV relativeFrom="paragraph">
                  <wp:posOffset>129540</wp:posOffset>
                </wp:positionV>
                <wp:extent cx="914400" cy="442595"/>
                <wp:effectExtent l="0" t="0" r="19050" b="1460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259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 w:rsidRPr="001044DD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Normal when</w:t>
                            </w:r>
                          </w:p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Score &lt;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51020" id="Rectangle 225" o:spid="_x0000_s1057" style="position:absolute;margin-left:334.35pt;margin-top:10.2pt;width:1in;height:34.8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" fillcolor="white [3201]" strokecolor="#0070c0" strokeweight="1pt">
                <v:textbox>
                  <w:txbxContent>
                    <w:p w:rsidR="00280EBA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 w:rsidRPr="001044DD">
                        <w:rPr>
                          <w:rFonts w:cstheme="minorHAnsi"/>
                          <w:sz w:val="18"/>
                          <w:szCs w:val="18"/>
                        </w:rPr>
                        <w:t>Normal when</w:t>
                      </w:r>
                    </w:p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Score &lt; 6</w:t>
                      </w:r>
                    </w:p>
                  </w:txbxContent>
                </v:textbox>
              </v:rect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3DE759C" wp14:editId="6852C9E5">
                <wp:simplePos x="0" y="0"/>
                <wp:positionH relativeFrom="column">
                  <wp:posOffset>3794125</wp:posOffset>
                </wp:positionH>
                <wp:positionV relativeFrom="paragraph">
                  <wp:posOffset>328295</wp:posOffset>
                </wp:positionV>
                <wp:extent cx="452120" cy="485775"/>
                <wp:effectExtent l="0" t="38100" r="62230" b="2857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120" cy="485775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678BC" id="Straight Arrow Connector 226" o:spid="_x0000_s1026" type="#_x0000_t32" style="position:absolute;margin-left:298.75pt;margin-top:25.85pt;width:35.6pt;height:38.25pt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" strokecolor="#b53d68 [3204]">
                <v:stroke endarrow="block" joinstyle="miter"/>
              </v:shape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B18496E" wp14:editId="7DC5E8BC">
                <wp:simplePos x="0" y="0"/>
                <wp:positionH relativeFrom="column">
                  <wp:posOffset>3783965</wp:posOffset>
                </wp:positionH>
                <wp:positionV relativeFrom="paragraph">
                  <wp:posOffset>825500</wp:posOffset>
                </wp:positionV>
                <wp:extent cx="513080" cy="601980"/>
                <wp:effectExtent l="0" t="0" r="77470" b="6477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3080" cy="60198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B0BA" id="Straight Arrow Connector 244" o:spid="_x0000_s1026" type="#_x0000_t32" style="position:absolute;margin-left:297.95pt;margin-top:65pt;width:40.4pt;height:47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" strokecolor="#b53d68 [3204]">
                <v:stroke endarrow="block" joinstyle="miter"/>
              </v:shape>
            </w:pict>
          </mc:Fallback>
        </mc:AlternateContent>
      </w:r>
    </w:p>
    <w:p w:rsidR="00AB57CD" w:rsidRPr="00531E4D" w:rsidRDefault="001044DD" w:rsidP="00AB57CD">
      <w:pPr>
        <w:rPr>
          <w:rFonts w:asciiTheme="minorBidi" w:hAnsiTheme="minorBidi"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58FB3D8" wp14:editId="64F34107">
                <wp:simplePos x="0" y="0"/>
                <wp:positionH relativeFrom="column">
                  <wp:posOffset>2761615</wp:posOffset>
                </wp:positionH>
                <wp:positionV relativeFrom="paragraph">
                  <wp:posOffset>129540</wp:posOffset>
                </wp:positionV>
                <wp:extent cx="1009650" cy="676275"/>
                <wp:effectExtent l="0" t="0" r="19050" b="2857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Level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FB3D8" id="Rectangle 227" o:spid="_x0000_s1058" style="position:absolute;margin-left:217.45pt;margin-top:10.2pt;width:79.5pt;height:53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" fillcolor="white [3201]" strokecolor="#0070c0" strokeweight="1pt">
                <v:textbox>
                  <w:txbxContent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Level up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312A865" wp14:editId="5DD31863">
                <wp:simplePos x="0" y="0"/>
                <wp:positionH relativeFrom="column">
                  <wp:posOffset>1354455</wp:posOffset>
                </wp:positionH>
                <wp:positionV relativeFrom="paragraph">
                  <wp:posOffset>167640</wp:posOffset>
                </wp:positionV>
                <wp:extent cx="1009650" cy="676275"/>
                <wp:effectExtent l="0" t="0" r="19050" b="2857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2A865" id="Rectangle 234" o:spid="_x0000_s1059" style="position:absolute;margin-left:106.65pt;margin-top:13.2pt;width:79.5pt;height:53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" fillcolor="white [3201]" strokecolor="#0070c0" strokeweight="1pt">
                <v:textbox>
                  <w:txbxContent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Play Game</w:t>
                      </w:r>
                    </w:p>
                  </w:txbxContent>
                </v:textbox>
              </v:rect>
            </w:pict>
          </mc:Fallback>
        </mc:AlternateContent>
      </w:r>
      <w:r w:rsidR="00AB57CD">
        <w:rPr>
          <w:rFonts w:asciiTheme="minorBidi" w:hAnsiTheme="minorBidi"/>
          <w:b/>
          <w:bCs/>
        </w:rPr>
        <w:t xml:space="preserve">     </w:t>
      </w:r>
      <w:r w:rsidR="00AB57CD">
        <w:rPr>
          <w:rFonts w:asciiTheme="minorBidi" w:hAnsiTheme="minorBidi"/>
          <w:b/>
          <w:bCs/>
        </w:rPr>
        <w:tab/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197485</wp:posOffset>
                </wp:positionV>
                <wp:extent cx="10160" cy="1391920"/>
                <wp:effectExtent l="76200" t="38100" r="66040" b="1778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139192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9B631" id="Straight Arrow Connector 260" o:spid="_x0000_s1026" type="#_x0000_t32" style="position:absolute;margin-left:79.15pt;margin-top:15.55pt;width:.8pt;height:109.6pt;flip:x 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" strokecolor="#b53d68 [3204]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E3C7B12" wp14:editId="514A3801">
                <wp:simplePos x="0" y="0"/>
                <wp:positionH relativeFrom="column">
                  <wp:posOffset>5882005</wp:posOffset>
                </wp:positionH>
                <wp:positionV relativeFrom="paragraph">
                  <wp:posOffset>227965</wp:posOffset>
                </wp:positionV>
                <wp:extent cx="0" cy="1894840"/>
                <wp:effectExtent l="0" t="0" r="19050" b="2921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84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37C89" id="Straight Connector 254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3.15pt,17.95pt" to="463.15pt,1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" strokecolor="#b53d68 [3204]">
                <v:stroke joinstyle="miter"/>
              </v:lin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7536FBB" wp14:editId="46F22BF4">
                <wp:simplePos x="0" y="0"/>
                <wp:positionH relativeFrom="column">
                  <wp:posOffset>5180965</wp:posOffset>
                </wp:positionH>
                <wp:positionV relativeFrom="paragraph">
                  <wp:posOffset>227965</wp:posOffset>
                </wp:positionV>
                <wp:extent cx="706120" cy="0"/>
                <wp:effectExtent l="0" t="0" r="17780" b="1905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12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0C1504" id="Straight Connector 251" o:spid="_x0000_s1026" style="position:absolute;flip:x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7.95pt,17.95pt" to="463.5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" strokecolor="#b53d68 [3204]">
                <v:stroke joinstyle="miter"/>
              </v:lin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38D135F" wp14:editId="662CF448">
                <wp:simplePos x="0" y="0"/>
                <wp:positionH relativeFrom="column">
                  <wp:posOffset>4281805</wp:posOffset>
                </wp:positionH>
                <wp:positionV relativeFrom="paragraph">
                  <wp:posOffset>29845</wp:posOffset>
                </wp:positionV>
                <wp:extent cx="889000" cy="442595"/>
                <wp:effectExtent l="0" t="0" r="25400" b="1460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44259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Fast</w:t>
                            </w:r>
                            <w:r w:rsidRPr="001044DD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when</w:t>
                            </w:r>
                          </w:p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Score &gt;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D135F" id="Rectangle 245" o:spid="_x0000_s1060" style="position:absolute;left:0;text-align:left;margin-left:337.15pt;margin-top:2.35pt;width:70pt;height:3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" fillcolor="white [3201]" strokecolor="#0070c0" strokeweight="1pt">
                <v:textbox>
                  <w:txbxContent>
                    <w:p w:rsidR="00280EBA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Fast</w:t>
                      </w:r>
                      <w:r w:rsidRPr="001044DD">
                        <w:rPr>
                          <w:rFonts w:cstheme="minorHAnsi"/>
                          <w:sz w:val="18"/>
                          <w:szCs w:val="18"/>
                        </w:rPr>
                        <w:t xml:space="preserve"> when</w:t>
                      </w:r>
                    </w:p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Score &gt; 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A46703" wp14:editId="6F10DDC4">
                <wp:simplePos x="0" y="0"/>
                <wp:positionH relativeFrom="column">
                  <wp:posOffset>3783965</wp:posOffset>
                </wp:positionH>
                <wp:positionV relativeFrom="paragraph">
                  <wp:posOffset>167005</wp:posOffset>
                </wp:positionV>
                <wp:extent cx="497840" cy="45719"/>
                <wp:effectExtent l="0" t="38100" r="35560" b="8826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840" cy="45719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B0C3" id="Straight Arrow Connector 230" o:spid="_x0000_s1026" type="#_x0000_t32" style="position:absolute;margin-left:297.95pt;margin-top:13.15pt;width:39.2pt;height:3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" strokecolor="#b53d68 [3204]">
                <v:stroke endarrow="block" joinstyle="miter"/>
              </v:shape>
            </w:pict>
          </mc:Fallback>
        </mc:AlternateContent>
      </w:r>
      <w:r w:rsidR="001044DD"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51895D2" wp14:editId="4B388F9A">
                <wp:simplePos x="0" y="0"/>
                <wp:positionH relativeFrom="column">
                  <wp:posOffset>2371725</wp:posOffset>
                </wp:positionH>
                <wp:positionV relativeFrom="paragraph">
                  <wp:posOffset>202565</wp:posOffset>
                </wp:positionV>
                <wp:extent cx="400050" cy="0"/>
                <wp:effectExtent l="0" t="76200" r="19050" b="9525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A62C4" id="Straight Arrow Connector 247" o:spid="_x0000_s1026" type="#_x0000_t32" style="position:absolute;margin-left:186.75pt;margin-top:15.95pt;width:31.5pt;height:0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" strokecolor="#b53d68 [3204]">
                <v:stroke endarrow="block" joinstyle="miter"/>
              </v:shape>
            </w:pict>
          </mc:Fallback>
        </mc:AlternateContent>
      </w:r>
      <w:r w:rsidR="001044DD"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3E9D997" wp14:editId="4D4D5D1B">
                <wp:simplePos x="0" y="0"/>
                <wp:positionH relativeFrom="column">
                  <wp:posOffset>948055</wp:posOffset>
                </wp:positionH>
                <wp:positionV relativeFrom="paragraph">
                  <wp:posOffset>192405</wp:posOffset>
                </wp:positionV>
                <wp:extent cx="400050" cy="0"/>
                <wp:effectExtent l="0" t="76200" r="19050" b="952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D2402" id="Straight Arrow Connector 232" o:spid="_x0000_s1026" type="#_x0000_t32" style="position:absolute;margin-left:74.65pt;margin-top:15.15pt;width:31.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" strokecolor="#b53d68 [3204]">
                <v:stroke endarrow="block" joinstyle="miter"/>
              </v:shape>
            </w:pict>
          </mc:Fallback>
        </mc:AlternateContent>
      </w:r>
    </w:p>
    <w:p w:rsidR="00AB57CD" w:rsidRDefault="001044DD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4E11016" wp14:editId="6932EE30">
                <wp:simplePos x="0" y="0"/>
                <wp:positionH relativeFrom="column">
                  <wp:posOffset>4291965</wp:posOffset>
                </wp:positionH>
                <wp:positionV relativeFrom="paragraph">
                  <wp:posOffset>264160</wp:posOffset>
                </wp:positionV>
                <wp:extent cx="909320" cy="442595"/>
                <wp:effectExtent l="0" t="0" r="24130" b="1460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44259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Default="00280EBA" w:rsidP="001044DD">
                            <w:pPr>
                              <w:spacing w:before="0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High fast</w:t>
                            </w:r>
                            <w:r w:rsidRPr="001044DD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when</w:t>
                            </w:r>
                          </w:p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Score &gt;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11016" id="Rectangle 246" o:spid="_x0000_s1061" style="position:absolute;left:0;text-align:left;margin-left:337.95pt;margin-top:20.8pt;width:71.6pt;height:34.8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" fillcolor="white [3201]" strokecolor="#0070c0" strokeweight="1pt">
                <v:textbox>
                  <w:txbxContent>
                    <w:p w:rsidR="00280EBA" w:rsidRDefault="00280EBA" w:rsidP="001044DD">
                      <w:pPr>
                        <w:spacing w:before="0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High fast</w:t>
                      </w:r>
                      <w:r w:rsidRPr="001044DD">
                        <w:rPr>
                          <w:rFonts w:cstheme="minorHAnsi"/>
                          <w:sz w:val="18"/>
                          <w:szCs w:val="18"/>
                        </w:rPr>
                        <w:t xml:space="preserve"> when</w:t>
                      </w:r>
                    </w:p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Score &gt; 20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741809C" wp14:editId="36EFC407">
                <wp:simplePos x="0" y="0"/>
                <wp:positionH relativeFrom="column">
                  <wp:posOffset>5191125</wp:posOffset>
                </wp:positionH>
                <wp:positionV relativeFrom="paragraph">
                  <wp:posOffset>275590</wp:posOffset>
                </wp:positionV>
                <wp:extent cx="335280" cy="0"/>
                <wp:effectExtent l="0" t="0" r="26670" b="1905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4BD23" id="Straight Connector 252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1.7pt" to="435.1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" strokecolor="#b53d68 [3204]">
                <v:stroke joinstyle="miter"/>
              </v:line>
            </w:pict>
          </mc:Fallback>
        </mc:AlternateContent>
      </w: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852F2A2" wp14:editId="7132E2D3">
                <wp:simplePos x="0" y="0"/>
                <wp:positionH relativeFrom="column">
                  <wp:posOffset>784860</wp:posOffset>
                </wp:positionH>
                <wp:positionV relativeFrom="paragraph">
                  <wp:posOffset>271145</wp:posOffset>
                </wp:positionV>
                <wp:extent cx="419100" cy="3619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AB57CD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F2A2" id="Rectangle 25" o:spid="_x0000_s1062" style="position:absolute;left:0;text-align:left;margin-left:61.8pt;margin-top:21.35pt;width:33pt;height:28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" fillcolor="white [3201]" strokecolor="#0070c0" strokeweight="1pt">
                <v:textbox>
                  <w:txbxContent>
                    <w:p w:rsidR="00280EBA" w:rsidRPr="001044DD" w:rsidRDefault="00280EBA" w:rsidP="00AB57CD">
                      <w:pPr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CDA6D0B" wp14:editId="1296401A">
                <wp:simplePos x="0" y="0"/>
                <wp:positionH relativeFrom="column">
                  <wp:posOffset>4464685</wp:posOffset>
                </wp:positionH>
                <wp:positionV relativeFrom="paragraph">
                  <wp:posOffset>130810</wp:posOffset>
                </wp:positionV>
                <wp:extent cx="1009650" cy="676275"/>
                <wp:effectExtent l="0" t="0" r="19050" b="28575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End Game when you lost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A6D0B" id="Rectangle 255" o:spid="_x0000_s1063" style="position:absolute;left:0;text-align:left;margin-left:351.55pt;margin-top:10.3pt;width:79.5pt;height:53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End Game when you lost life</w:t>
                      </w:r>
                    </w:p>
                  </w:txbxContent>
                </v:textbox>
              </v:rect>
            </w:pict>
          </mc:Fallback>
        </mc:AlternateContent>
      </w:r>
      <w:r w:rsidR="00AB57C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B77E990" wp14:editId="2248219D">
                <wp:simplePos x="0" y="0"/>
                <wp:positionH relativeFrom="column">
                  <wp:posOffset>1214438</wp:posOffset>
                </wp:positionH>
                <wp:positionV relativeFrom="paragraph">
                  <wp:posOffset>138113</wp:posOffset>
                </wp:positionV>
                <wp:extent cx="414337" cy="233362"/>
                <wp:effectExtent l="38100" t="38100" r="24130" b="3365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337" cy="233362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A496D" id="Straight Arrow Connector 236" o:spid="_x0000_s1026" type="#_x0000_t32" style="position:absolute;margin-left:95.65pt;margin-top:10.9pt;width:32.6pt;height:18.35pt;flip:x 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" strokecolor="#b53d68 [3204]">
                <v:stroke endarrow="block" joinstyle="miter"/>
              </v:shape>
            </w:pict>
          </mc:Fallback>
        </mc:AlternateContent>
      </w:r>
      <w:r w:rsidR="00AB57C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43E57E1" wp14:editId="26BE3665">
                <wp:simplePos x="0" y="0"/>
                <wp:positionH relativeFrom="column">
                  <wp:posOffset>1628775</wp:posOffset>
                </wp:positionH>
                <wp:positionV relativeFrom="paragraph">
                  <wp:posOffset>138748</wp:posOffset>
                </wp:positionV>
                <wp:extent cx="1009650" cy="676275"/>
                <wp:effectExtent l="0" t="0" r="19050" b="28575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Play again?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E57E1" id="Rectangle 237" o:spid="_x0000_s1064" style="position:absolute;left:0;text-align:left;margin-left:128.25pt;margin-top:10.95pt;width:79.5pt;height:53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Play again?</w:t>
                      </w:r>
                    </w:p>
                  </w:txbxContent>
                </v:textbox>
              </v:rect>
            </w:pict>
          </mc:Fallback>
        </mc:AlternateContent>
      </w:r>
      <w:r w:rsidR="00AB57C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398A7E" wp14:editId="3C8300C1">
                <wp:simplePos x="0" y="0"/>
                <wp:positionH relativeFrom="column">
                  <wp:posOffset>3080703</wp:posOffset>
                </wp:positionH>
                <wp:positionV relativeFrom="paragraph">
                  <wp:posOffset>140335</wp:posOffset>
                </wp:positionV>
                <wp:extent cx="1009650" cy="676275"/>
                <wp:effectExtent l="0" t="0" r="19050" b="2857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Input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8A7E" id="Rectangle 238" o:spid="_x0000_s1065" style="position:absolute;left:0;text-align:left;margin-left:242.6pt;margin-top:11.05pt;width:79.5pt;height:53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Input Name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A1AB05" wp14:editId="182A99CA">
                <wp:simplePos x="0" y="0"/>
                <wp:positionH relativeFrom="column">
                  <wp:posOffset>5460365</wp:posOffset>
                </wp:positionH>
                <wp:positionV relativeFrom="paragraph">
                  <wp:posOffset>147320</wp:posOffset>
                </wp:positionV>
                <wp:extent cx="416560" cy="0"/>
                <wp:effectExtent l="38100" t="76200" r="0" b="9525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961E8" id="Straight Arrow Connector 256" o:spid="_x0000_s1026" type="#_x0000_t32" style="position:absolute;margin-left:429.95pt;margin-top:11.6pt;width:32.8pt;height:0;flip:x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" strokecolor="#b53d68 [3204]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9E4DD1" wp14:editId="081C13AF">
                <wp:simplePos x="0" y="0"/>
                <wp:positionH relativeFrom="column">
                  <wp:posOffset>2651760</wp:posOffset>
                </wp:positionH>
                <wp:positionV relativeFrom="paragraph">
                  <wp:posOffset>207645</wp:posOffset>
                </wp:positionV>
                <wp:extent cx="419100" cy="4445"/>
                <wp:effectExtent l="38100" t="76200" r="0" b="9080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445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103E7" id="Straight Arrow Connector 240" o:spid="_x0000_s1026" type="#_x0000_t32" style="position:absolute;margin-left:208.8pt;margin-top:16.35pt;width:33pt;height:.3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" strokecolor="#b53d68 [3204]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82BE25D" wp14:editId="0697CFB2">
                <wp:simplePos x="0" y="0"/>
                <wp:positionH relativeFrom="column">
                  <wp:posOffset>4092575</wp:posOffset>
                </wp:positionH>
                <wp:positionV relativeFrom="paragraph">
                  <wp:posOffset>177164</wp:posOffset>
                </wp:positionV>
                <wp:extent cx="374650" cy="0"/>
                <wp:effectExtent l="38100" t="76200" r="0" b="952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310FD" id="Straight Arrow Connector 257" o:spid="_x0000_s1026" type="#_x0000_t32" style="position:absolute;margin-left:322.25pt;margin-top:13.95pt;width:29.5pt;height:0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" strokecolor="#b53d68 [3204]">
                <v:stroke endarrow="block" joinstyle="miter"/>
              </v:shape>
            </w:pict>
          </mc:Fallback>
        </mc:AlternateContent>
      </w:r>
      <w:r w:rsidR="00AB57CD"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8CB1E39" wp14:editId="635330B2">
                <wp:simplePos x="0" y="0"/>
                <wp:positionH relativeFrom="column">
                  <wp:posOffset>1214438</wp:posOffset>
                </wp:positionH>
                <wp:positionV relativeFrom="paragraph">
                  <wp:posOffset>117158</wp:posOffset>
                </wp:positionV>
                <wp:extent cx="414020" cy="352742"/>
                <wp:effectExtent l="38100" t="0" r="24130" b="4762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020" cy="352742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3BF63" id="Straight Arrow Connector 239" o:spid="_x0000_s1026" type="#_x0000_t32" style="position:absolute;margin-left:95.65pt;margin-top:9.25pt;width:32.6pt;height:27.75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" strokecolor="#b53d68 [3204]">
                <v:stroke endarrow="block" joinstyle="miter"/>
              </v:shape>
            </w:pict>
          </mc:Fallback>
        </mc:AlternateContent>
      </w: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608A99F" wp14:editId="356011C7">
                <wp:simplePos x="0" y="0"/>
                <wp:positionH relativeFrom="column">
                  <wp:posOffset>784860</wp:posOffset>
                </wp:positionH>
                <wp:positionV relativeFrom="paragraph">
                  <wp:posOffset>10160</wp:posOffset>
                </wp:positionV>
                <wp:extent cx="419100" cy="361950"/>
                <wp:effectExtent l="0" t="0" r="19050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AB57CD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8A99F" id="Rectangle 241" o:spid="_x0000_s1066" style="position:absolute;left:0;text-align:left;margin-left:61.8pt;margin-top:.8pt;width:33pt;height:28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" fillcolor="white [3201]" strokecolor="#0070c0" strokeweight="1pt">
                <v:textbox>
                  <w:txbxContent>
                    <w:p w:rsidR="00280EBA" w:rsidRPr="001044DD" w:rsidRDefault="00280EBA" w:rsidP="00AB57CD">
                      <w:pPr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83C7660" wp14:editId="2296335E">
                <wp:simplePos x="0" y="0"/>
                <wp:positionH relativeFrom="column">
                  <wp:posOffset>988060</wp:posOffset>
                </wp:positionH>
                <wp:positionV relativeFrom="paragraph">
                  <wp:posOffset>43815</wp:posOffset>
                </wp:positionV>
                <wp:extent cx="0" cy="376238"/>
                <wp:effectExtent l="76200" t="0" r="95250" b="6223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6238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1CB7F" id="Straight Arrow Connector 242" o:spid="_x0000_s1026" type="#_x0000_t32" style="position:absolute;margin-left:77.8pt;margin-top:3.45pt;width:0;height:29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" strokecolor="#b53d68 [3204]">
                <v:stroke endarrow="block" joinstyle="miter"/>
              </v:shape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EC8844" wp14:editId="3E34910A">
                <wp:simplePos x="0" y="0"/>
                <wp:positionH relativeFrom="column">
                  <wp:posOffset>502285</wp:posOffset>
                </wp:positionH>
                <wp:positionV relativeFrom="paragraph">
                  <wp:posOffset>114301</wp:posOffset>
                </wp:positionV>
                <wp:extent cx="1009650" cy="416560"/>
                <wp:effectExtent l="0" t="0" r="19050" b="2159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656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Show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C8844" id="Rectangle 243" o:spid="_x0000_s1067" style="position:absolute;left:0;text-align:left;margin-left:39.55pt;margin-top:9pt;width:79.5pt;height:32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Show score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ใช้ภาษา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 C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ในการเขียนโปรแกรม</w:t>
      </w:r>
    </w:p>
    <w:p w:rsidR="00731083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ใช้โปรแกรม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Sublime Text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และ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CodeBlock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ร่วมกันในการเขียนโปรแกรม</w:t>
      </w:r>
    </w:p>
    <w:p w:rsidR="00731083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ใช้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>GCC Compiler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 และ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MinGW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เป็นตัว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Build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โปรแกรม</w:t>
      </w:r>
    </w:p>
    <w:p w:rsidR="00731083" w:rsidRPr="00731083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โปรแกรมนี้ใช้ได้ทั้งบน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PC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และ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Notebook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ที่มีระบบการทำงานวินโดว์ส</w:t>
      </w: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D1707C">
        <w:rPr>
          <w:rFonts w:ascii="Browallia New" w:hAnsi="Browallia New" w:cs="Browallia New"/>
          <w:b/>
          <w:bCs/>
          <w:sz w:val="32"/>
          <w:szCs w:val="32"/>
          <w:cs/>
          <w:lang w:bidi="th-TH"/>
        </w:rPr>
        <w:lastRenderedPageBreak/>
        <w:t xml:space="preserve">ขอบเขตของระบบงาน : </w:t>
      </w:r>
    </w:p>
    <w:p w:rsidR="00D1707C" w:rsidRPr="00D1707C" w:rsidRDefault="00D1707C" w:rsidP="00D1707C">
      <w:pPr>
        <w:spacing w:before="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ภายในโปรแกรมจะมีฟังก์ชั่นต่างๆดังนี้</w:t>
      </w:r>
    </w:p>
    <w:p w:rsid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ฟังก์ชั่นควบคุม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 xml:space="preserve"> : 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1.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บังคับงูขึ้นบน - ลงล่าง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2.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บังคับงูเลี้ยวซ้าย - เลี้ยวขวา</w:t>
      </w:r>
    </w:p>
    <w:p w:rsid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ฟังก์ชั่นสิ่งกีดขวาง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 xml:space="preserve"> : 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1.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กำหนดจุดกีดขวางงูแบบสุ่ม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2.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กำหนดขอบเขตของสนาม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ฟังก์ชั่นวางอาหารแบบสุ่ม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ฟังก์ชั่นกำหนดความเร็วและความหน่วงของงู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ฟังก์ชั่นแสดงผลโปรแกรม</w:t>
      </w:r>
    </w:p>
    <w:p w:rsid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ฟังก์ชั่นอื่นๆที่อาจจะเพิ่มเติมเพื่อแก้ปัญหาภายหลัง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 w:rsidRPr="00D1707C">
        <w:rPr>
          <w:rFonts w:ascii="Browallia New" w:hAnsi="Browallia New" w:cs="Browallia New"/>
          <w:b/>
          <w:bCs/>
          <w:sz w:val="32"/>
          <w:szCs w:val="32"/>
          <w:cs/>
          <w:lang w:bidi="th-TH"/>
        </w:rPr>
        <w:t>ขอบเขตของข้อมูล :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 xml:space="preserve"> </w:t>
      </w:r>
    </w:p>
    <w:p w:rsidR="00D1707C" w:rsidRPr="001B5554" w:rsidRDefault="00D1707C" w:rsidP="001B5554">
      <w:pPr>
        <w:pStyle w:val="ListParagraph"/>
        <w:numPr>
          <w:ilvl w:val="0"/>
          <w:numId w:val="11"/>
        </w:numPr>
        <w:spacing w:before="0"/>
        <w:rPr>
          <w:rFonts w:ascii="Browallia New" w:hAnsi="Browallia New" w:cs="Browallia New"/>
          <w:sz w:val="32"/>
          <w:szCs w:val="32"/>
        </w:rPr>
      </w:pPr>
      <w:r w:rsidRPr="001B5554">
        <w:rPr>
          <w:rFonts w:ascii="Browallia New" w:hAnsi="Browallia New" w:cs="Browallia New"/>
          <w:sz w:val="32"/>
          <w:szCs w:val="32"/>
          <w:cs/>
          <w:lang w:bidi="th-TH"/>
        </w:rPr>
        <w:t>ผู้ใช้งานจะต้องเป็นผู้บังคับทิศทางการเคลื่อนไหวของตัวงูเพื่อหลบหลีกสิ่งกีดขวาง</w:t>
      </w:r>
      <w:r w:rsidR="001B5554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r w:rsidRPr="001B5554">
        <w:rPr>
          <w:rFonts w:ascii="Browallia New" w:hAnsi="Browallia New" w:cs="Browallia New"/>
          <w:sz w:val="32"/>
          <w:szCs w:val="32"/>
          <w:cs/>
          <w:lang w:bidi="th-TH"/>
        </w:rPr>
        <w:t>และ เพื่อกินอาหารที่วางไว้ให้</w:t>
      </w:r>
    </w:p>
    <w:p w:rsidR="00D1707C" w:rsidRPr="001B5554" w:rsidRDefault="00D1707C" w:rsidP="001B5554">
      <w:pPr>
        <w:pStyle w:val="ListParagraph"/>
        <w:numPr>
          <w:ilvl w:val="0"/>
          <w:numId w:val="11"/>
        </w:numPr>
        <w:spacing w:before="0"/>
        <w:rPr>
          <w:rFonts w:ascii="Browallia New" w:hAnsi="Browallia New" w:cs="Browallia New"/>
          <w:sz w:val="32"/>
          <w:szCs w:val="32"/>
        </w:rPr>
      </w:pPr>
      <w:r w:rsidRPr="001B5554">
        <w:rPr>
          <w:rFonts w:ascii="Browallia New" w:hAnsi="Browallia New" w:cs="Browallia New"/>
          <w:sz w:val="32"/>
          <w:szCs w:val="32"/>
          <w:cs/>
          <w:lang w:bidi="th-TH"/>
        </w:rPr>
        <w:t>เมื่อจบเกมให้โปรแกรมแสดงคะแนนที่ได้ พร้อมกับให้ผู้ใช้เลือกว่าจะเล่นต่อ</w:t>
      </w:r>
    </w:p>
    <w:p w:rsidR="00AB57CD" w:rsidRDefault="001B5554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     </w:t>
      </w:r>
      <w:r w:rsidR="00D1707C" w:rsidRPr="00D1707C">
        <w:rPr>
          <w:rFonts w:ascii="Browallia New" w:hAnsi="Browallia New" w:cs="Browallia New"/>
          <w:sz w:val="32"/>
          <w:szCs w:val="32"/>
          <w:cs/>
          <w:lang w:bidi="th-TH"/>
        </w:rPr>
        <w:t>หรือออกจากเกม</w:t>
      </w: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P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Pr="00631FF3" w:rsidRDefault="00F37648" w:rsidP="00BC11C9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631FF3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lastRenderedPageBreak/>
        <w:t>วิธีการดำเนินงาน</w:t>
      </w:r>
      <w:r w:rsidRPr="00631FF3">
        <w:rPr>
          <w:rFonts w:ascii="Browallia New" w:hAnsi="Browallia New" w:cs="Browallia New"/>
          <w:b/>
          <w:bCs/>
          <w:sz w:val="32"/>
          <w:szCs w:val="32"/>
          <w:lang w:bidi="th-TH"/>
        </w:rPr>
        <w:t>:</w:t>
      </w:r>
    </w:p>
    <w:p w:rsidR="006109FD" w:rsidRDefault="006109FD" w:rsidP="006109FD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1.ปรึกษาหารือเกี่ยวเรื่องที่จะทำกันโดยเสนอความคิดเห็นของแต่ละคนเพื่อนำมาปรับใช้กั</w:t>
      </w:r>
      <w:r w:rsidR="00631FF3">
        <w:rPr>
          <w:rFonts w:ascii="Browallia New" w:hAnsi="Browallia New" w:cs="Browallia New" w:hint="cs"/>
          <w:sz w:val="32"/>
          <w:szCs w:val="32"/>
          <w:cs/>
          <w:lang w:bidi="th-TH"/>
        </w:rPr>
        <w:t>บ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งานที่ทำกัน</w:t>
      </w:r>
    </w:p>
    <w:p w:rsidR="00631FF3" w:rsidRDefault="00631FF3" w:rsidP="006109FD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2.แบ่งงานโดยแบ่งตามความเหมาะสมของแต่ละบุคคล</w:t>
      </w:r>
    </w:p>
    <w:p w:rsidR="00631FF3" w:rsidRDefault="00631FF3" w:rsidP="006109FD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3.ปรึกษากันเกี่ยวกับปัญหาที่เกิดขึ้นระหว่างการทำงาน</w:t>
      </w:r>
    </w:p>
    <w:p w:rsidR="00631FF3" w:rsidRDefault="00631FF3" w:rsidP="00631FF3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4.ปรึกษาอาจารย์เพื่อนหรือรุ่นพี่เพื่อขอความช่วยเหลือในเรื่องที่แก้ไขไม่ได้</w:t>
      </w:r>
    </w:p>
    <w:p w:rsidR="00631FF3" w:rsidRDefault="00631FF3" w:rsidP="00631FF3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5สรุปและรวบรวมงานที่แต่ละคนทำและนำมาเสนอ อธิบายเกี่ยวกับงานที่ได้รับมอบหมาย</w:t>
      </w:r>
    </w:p>
    <w:p w:rsidR="006109FD" w:rsidRDefault="006109F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631FF3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วิธีการศึกษาค้นคว้า</w:t>
      </w:r>
      <w:r w:rsidRPr="00631FF3">
        <w:rPr>
          <w:rFonts w:ascii="Browallia New" w:hAnsi="Browallia New" w:cs="Browallia New"/>
          <w:b/>
          <w:bCs/>
          <w:sz w:val="32"/>
          <w:szCs w:val="32"/>
          <w:lang w:bidi="th-TH"/>
        </w:rPr>
        <w:t>:</w:t>
      </w: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ab/>
      </w:r>
      <w:r w:rsidRPr="00631FF3">
        <w:rPr>
          <w:rFonts w:ascii="Browallia New" w:hAnsi="Browallia New" w:cs="Browallia New"/>
          <w:sz w:val="32"/>
          <w:szCs w:val="32"/>
          <w:lang w:bidi="th-TH"/>
        </w:rPr>
        <w:t>1.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หาความรู้เพิ่มเติมจากเว็บไซต์ต่างๆเพื่อนำมาปรับใช้กับงาน</w:t>
      </w: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ab/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2.สอบถามผู้ที่มีความรู้ในเรื่องเกี่ยวกับ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code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เพื่อเป็นที่ปรึกษาในการทำงาน</w:t>
      </w: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ab/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3.นำความรู้จากในห้องเรียนมาปรับใช้</w:t>
      </w: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C344AD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ปัญหาและอุปสรรคในการดำเนินงาน</w:t>
      </w:r>
      <w:r w:rsidRPr="00C344AD">
        <w:rPr>
          <w:rFonts w:ascii="Browallia New" w:hAnsi="Browallia New" w:cs="Browallia New"/>
          <w:b/>
          <w:bCs/>
          <w:sz w:val="32"/>
          <w:szCs w:val="32"/>
          <w:lang w:bidi="th-TH"/>
        </w:rPr>
        <w:t>:</w:t>
      </w:r>
    </w:p>
    <w:p w:rsidR="001B5554" w:rsidRPr="00C344AD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ab/>
      </w:r>
      <w:r w:rsidR="00C344AD">
        <w:rPr>
          <w:rFonts w:ascii="Browallia New" w:hAnsi="Browallia New" w:cs="Browallia New"/>
          <w:sz w:val="32"/>
          <w:szCs w:val="32"/>
          <w:lang w:bidi="th-TH"/>
        </w:rPr>
        <w:t>1.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หลักการของขั้นตอนวิธี </w:t>
      </w:r>
      <w:r w:rsidR="00C344AD">
        <w:rPr>
          <w:rFonts w:ascii="Browallia New" w:hAnsi="Browallia New" w:cs="Browallia New"/>
          <w:sz w:val="32"/>
          <w:szCs w:val="32"/>
          <w:cs/>
          <w:lang w:bidi="th-TH"/>
        </w:rPr>
        <w:t>(</w:t>
      </w:r>
      <w:r w:rsidR="00C344AD">
        <w:rPr>
          <w:rFonts w:ascii="Browallia New" w:hAnsi="Browallia New" w:cs="Browallia New"/>
          <w:sz w:val="32"/>
          <w:szCs w:val="32"/>
          <w:lang w:bidi="th-TH"/>
        </w:rPr>
        <w:t>A</w:t>
      </w:r>
      <w:r w:rsidR="00C344AD" w:rsidRPr="00C344AD">
        <w:rPr>
          <w:rFonts w:ascii="Browallia New" w:hAnsi="Browallia New" w:cs="Browallia New"/>
          <w:sz w:val="32"/>
          <w:szCs w:val="32"/>
          <w:lang w:bidi="th-TH"/>
        </w:rPr>
        <w:t>lgorithm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>) ยังไม่ค่อยดีจึงทำให้บางครั้งไม่สามารถคิ</w:t>
      </w:r>
      <w:r w:rsidR="00C344AD">
        <w:rPr>
          <w:rFonts w:ascii="Browallia New" w:hAnsi="Browallia New" w:cs="Browallia New"/>
          <w:sz w:val="32"/>
          <w:szCs w:val="32"/>
          <w:cs/>
          <w:lang w:bidi="th-TH"/>
        </w:rPr>
        <w:t>ด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>วิธีการ</w:t>
      </w:r>
      <w:r w:rsidR="001B5554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>แก้ไขปัญหาได้หรือใช้เวลาในการคิดนาน</w:t>
      </w:r>
    </w:p>
    <w:p w:rsidR="001B5554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ab/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2.โปรแกรมมีปัญหาเกี่ยวกับรันโปรแกรมเนื่องฟังก์ชันที่นำมาใช้โปรแกรมไม่สนับสนุนจึงเกิดปัญหาตามมา</w:t>
      </w:r>
    </w:p>
    <w:p w:rsidR="001B5554" w:rsidRDefault="001B5554" w:rsidP="001B5554">
      <w:pPr>
        <w:spacing w:before="0"/>
        <w:ind w:firstLine="720"/>
        <w:rPr>
          <w:rFonts w:ascii="Browallia New" w:hAnsi="Browallia New" w:cs="Browallia New"/>
          <w:sz w:val="32"/>
          <w:szCs w:val="32"/>
          <w:cs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3.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บางชุดคำสั่งที่ใช้ในเกม อาจารย์ไม่ได้สอนในชั้นเรียนจึงจำเป็นต้องทำการศึกษาด้วยตนเอง </w:t>
      </w:r>
    </w:p>
    <w:p w:rsidR="00C344AD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C344AD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C344AD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C344AD" w:rsidRPr="001B5554" w:rsidRDefault="00C344AD" w:rsidP="00631FF3">
      <w:pPr>
        <w:spacing w:before="0"/>
        <w:rPr>
          <w:rFonts w:ascii="Browallia New" w:hAnsi="Browallia New" w:cs="Browallia New"/>
          <w:sz w:val="40"/>
          <w:szCs w:val="40"/>
          <w:lang w:bidi="th-TH"/>
        </w:rPr>
      </w:pPr>
    </w:p>
    <w:p w:rsidR="00C344AD" w:rsidRPr="001B5554" w:rsidRDefault="001B5554" w:rsidP="001B5554">
      <w:pPr>
        <w:spacing w:before="0"/>
        <w:jc w:val="center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1B5554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lastRenderedPageBreak/>
        <w:t>ตัวอย่าง</w:t>
      </w:r>
      <w:r w:rsidR="00C344AD" w:rsidRPr="001B5554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>การรันของโปรแกรม</w:t>
      </w:r>
      <w:r w:rsidRPr="001B5554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 xml:space="preserve"> </w:t>
      </w:r>
    </w:p>
    <w:p w:rsidR="00C344AD" w:rsidRPr="00DE0CD5" w:rsidRDefault="00DE0CD5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 w:rsidRPr="00DE0CD5">
        <w:rPr>
          <w:rFonts w:ascii="Browallia New" w:hAnsi="Browallia New" w:cs="Browallia New" w:hint="cs"/>
          <w:sz w:val="32"/>
          <w:szCs w:val="32"/>
          <w:cs/>
          <w:lang w:bidi="th-TH"/>
        </w:rPr>
        <w:t>1.หน้าแรกเมื่อเข้าโปรแกรม</w:t>
      </w:r>
    </w:p>
    <w:p w:rsidR="00DE0CD5" w:rsidRDefault="00C344AD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lang w:eastAsia="en-US" w:bidi="th-TH"/>
        </w:rPr>
        <w:drawing>
          <wp:inline distT="0" distB="0" distL="0" distR="0">
            <wp:extent cx="5490845" cy="320230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5" w:rsidRDefault="00DE0CD5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DE0CD5" w:rsidRPr="00DE0CD5" w:rsidRDefault="00DE0CD5" w:rsidP="00631FF3">
      <w:pPr>
        <w:spacing w:before="0"/>
        <w:rPr>
          <w:rFonts w:ascii="Browallia New" w:hAnsi="Browallia New" w:cs="Browallia New"/>
          <w:noProof/>
          <w:sz w:val="32"/>
          <w:szCs w:val="32"/>
          <w:cs/>
          <w:lang w:eastAsia="en-US" w:bidi="th-TH"/>
        </w:rPr>
      </w:pPr>
      <w:r w:rsidRPr="00DE0CD5"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 xml:space="preserve">2.หน้าที่สองหลังจากกดปุ่ม </w:t>
      </w:r>
      <w:r w:rsidRPr="00DE0CD5">
        <w:rPr>
          <w:rFonts w:ascii="Browallia New" w:hAnsi="Browallia New" w:cs="Browallia New"/>
          <w:noProof/>
          <w:sz w:val="32"/>
          <w:szCs w:val="32"/>
          <w:lang w:eastAsia="en-US" w:bidi="th-TH"/>
        </w:rPr>
        <w:t>Enter</w:t>
      </w:r>
      <w:r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 xml:space="preserve"> แสดงรายละเอียดของเกม</w:t>
      </w:r>
    </w:p>
    <w:p w:rsidR="00DE0CD5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lang w:eastAsia="en-US" w:bidi="th-TH"/>
        </w:rPr>
        <w:drawing>
          <wp:anchor distT="0" distB="0" distL="114300" distR="114300" simplePos="0" relativeHeight="251847680" behindDoc="0" locked="0" layoutInCell="1" allowOverlap="1" wp14:anchorId="2EE6E11E" wp14:editId="6A56FF1B">
            <wp:simplePos x="0" y="0"/>
            <wp:positionH relativeFrom="column">
              <wp:posOffset>953</wp:posOffset>
            </wp:positionH>
            <wp:positionV relativeFrom="paragraph">
              <wp:posOffset>96202</wp:posOffset>
            </wp:positionV>
            <wp:extent cx="5490845" cy="3192145"/>
            <wp:effectExtent l="0" t="0" r="0" b="8255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DE0CD5" w:rsidRDefault="00DE0CD5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DE0CD5" w:rsidRDefault="00DE0CD5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  <w:r w:rsidRPr="00DE0CD5"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>3.หน้าที่สามหลังจากอ่านรายละเอียดของเกมกดปุ่ม</w:t>
      </w:r>
      <w:r w:rsidRPr="00DE0CD5">
        <w:rPr>
          <w:rFonts w:ascii="Browallia New" w:hAnsi="Browallia New" w:cs="Browallia New"/>
          <w:noProof/>
          <w:sz w:val="32"/>
          <w:szCs w:val="32"/>
          <w:lang w:eastAsia="en-US" w:bidi="th-TH"/>
        </w:rPr>
        <w:t>Enter</w:t>
      </w:r>
      <w:r w:rsidRPr="00DE0CD5"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>แล้วก็จะเข้าสู่หน้าของเกม</w:t>
      </w:r>
    </w:p>
    <w:p w:rsidR="001B5554" w:rsidRDefault="001B5554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</w:p>
    <w:p w:rsidR="00DE0CD5" w:rsidRDefault="00DE0CD5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  <w:r>
        <w:rPr>
          <w:rFonts w:ascii="Browallia New" w:hAnsi="Browallia New" w:cs="Browallia New"/>
          <w:noProof/>
          <w:sz w:val="32"/>
          <w:szCs w:val="32"/>
          <w:lang w:eastAsia="en-US" w:bidi="th-TH"/>
        </w:rPr>
        <w:drawing>
          <wp:inline distT="0" distB="0" distL="0" distR="0">
            <wp:extent cx="5490845" cy="319024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_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5" w:rsidRDefault="00DE0CD5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</w:p>
    <w:p w:rsidR="001B5554" w:rsidRPr="00DE0CD5" w:rsidRDefault="00DE0CD5" w:rsidP="00DE0CD5">
      <w:pPr>
        <w:spacing w:before="0"/>
        <w:rPr>
          <w:rFonts w:ascii="Browallia New" w:hAnsi="Browallia New" w:cs="Browallia New"/>
          <w:sz w:val="32"/>
          <w:szCs w:val="32"/>
          <w:cs/>
          <w:lang w:bidi="th-TH"/>
        </w:rPr>
      </w:pPr>
      <w:r w:rsidRPr="00DE0CD5">
        <w:rPr>
          <w:rFonts w:ascii="Browallia New" w:hAnsi="Browallia New" w:cs="Browallia New" w:hint="cs"/>
          <w:sz w:val="32"/>
          <w:szCs w:val="32"/>
          <w:cs/>
          <w:lang w:bidi="th-TH"/>
        </w:rPr>
        <w:t>4.หลังจากเล่นเกมจบจะมีให้ใส่ชื่อของผู้เล่น</w:t>
      </w:r>
    </w:p>
    <w:p w:rsidR="00DE0CD5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lang w:eastAsia="en-US" w:bidi="th-TH"/>
        </w:rPr>
        <w:drawing>
          <wp:anchor distT="0" distB="0" distL="114300" distR="114300" simplePos="0" relativeHeight="251849728" behindDoc="0" locked="0" layoutInCell="1" allowOverlap="1" wp14:anchorId="5A792784" wp14:editId="74EDDF72">
            <wp:simplePos x="0" y="0"/>
            <wp:positionH relativeFrom="column">
              <wp:posOffset>1270</wp:posOffset>
            </wp:positionH>
            <wp:positionV relativeFrom="paragraph">
              <wp:posOffset>47625</wp:posOffset>
            </wp:positionV>
            <wp:extent cx="5490845" cy="3183255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_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C344AD" w:rsidRDefault="00C344AD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C344AD" w:rsidRDefault="00DE0CD5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>5.เมื่อใส่ชื่อผู้เล่นเสร็จจะแสดง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ประวัติการเล่นย้อนหลังหลังจากที่ผู้เล่นกดปุ่ม </w:t>
      </w:r>
      <w:r>
        <w:rPr>
          <w:rFonts w:ascii="Browallia New" w:hAnsi="Browallia New" w:cs="Browallia New"/>
          <w:sz w:val="32"/>
          <w:szCs w:val="32"/>
          <w:lang w:bidi="th-TH"/>
        </w:rPr>
        <w:t>y</w:t>
      </w:r>
    </w:p>
    <w:p w:rsidR="00DE0CD5" w:rsidRDefault="00756BA4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noProof/>
          <w:sz w:val="32"/>
          <w:szCs w:val="32"/>
          <w:lang w:eastAsia="en-US" w:bidi="th-TH"/>
        </w:rPr>
        <w:drawing>
          <wp:anchor distT="0" distB="0" distL="114300" distR="114300" simplePos="0" relativeHeight="251848704" behindDoc="0" locked="0" layoutInCell="1" allowOverlap="1" wp14:anchorId="1591A4A1" wp14:editId="0F6565F2">
            <wp:simplePos x="0" y="0"/>
            <wp:positionH relativeFrom="column">
              <wp:posOffset>77470</wp:posOffset>
            </wp:positionH>
            <wp:positionV relativeFrom="paragraph">
              <wp:posOffset>102552</wp:posOffset>
            </wp:positionV>
            <wp:extent cx="5490845" cy="3195955"/>
            <wp:effectExtent l="0" t="0" r="0" b="444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_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CD5" w:rsidRDefault="00DE0CD5" w:rsidP="00631FF3">
      <w:pPr>
        <w:spacing w:before="0"/>
        <w:rPr>
          <w:rFonts w:ascii="Browallia New" w:hAnsi="Browallia New" w:cs="Browallia New"/>
          <w:sz w:val="32"/>
          <w:szCs w:val="32"/>
          <w:cs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AB57CD" w:rsidRDefault="006E1D30" w:rsidP="00756BA4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hint="cs"/>
          <w:noProof/>
          <w:lang w:eastAsia="en-US" w:bidi="th-TH"/>
        </w:rPr>
        <w:drawing>
          <wp:anchor distT="0" distB="0" distL="114300" distR="114300" simplePos="0" relativeHeight="251846656" behindDoc="0" locked="0" layoutInCell="1" allowOverlap="1" wp14:anchorId="61EEBBBD" wp14:editId="1EA51B6D">
            <wp:simplePos x="0" y="0"/>
            <wp:positionH relativeFrom="page">
              <wp:posOffset>1338580</wp:posOffset>
            </wp:positionH>
            <wp:positionV relativeFrom="paragraph">
              <wp:posOffset>390207</wp:posOffset>
            </wp:positionV>
            <wp:extent cx="5490845" cy="3194050"/>
            <wp:effectExtent l="0" t="0" r="0" b="6350"/>
            <wp:wrapSquare wrapText="bothSides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_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BA4">
        <w:rPr>
          <w:rFonts w:ascii="Browallia New" w:hAnsi="Browallia New" w:cs="Browallia New"/>
          <w:sz w:val="32"/>
          <w:szCs w:val="32"/>
          <w:lang w:bidi="th-TH"/>
        </w:rPr>
        <w:t>6.</w:t>
      </w:r>
      <w:r w:rsidR="00756BA4">
        <w:rPr>
          <w:rFonts w:ascii="Browallia New" w:hAnsi="Browallia New" w:cs="Browallia New" w:hint="cs"/>
          <w:sz w:val="32"/>
          <w:szCs w:val="32"/>
          <w:cs/>
          <w:lang w:bidi="th-TH"/>
        </w:rPr>
        <w:t>หน้าจอแสดงผลสถิติย้อนหลังของผู้เล่น</w:t>
      </w:r>
    </w:p>
    <w:p w:rsidR="00756BA4" w:rsidRPr="00371ACB" w:rsidRDefault="00731083" w:rsidP="00756BA4">
      <w:pPr>
        <w:spacing w:before="0"/>
        <w:jc w:val="center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371ACB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lastRenderedPageBreak/>
        <w:t>เอกสารอ้างอิง</w:t>
      </w:r>
    </w:p>
    <w:p w:rsidR="00731083" w:rsidRDefault="00731083" w:rsidP="00756BA4">
      <w:pPr>
        <w:spacing w:before="0"/>
        <w:jc w:val="center"/>
        <w:rPr>
          <w:rFonts w:ascii="Browallia New" w:hAnsi="Browallia New" w:cs="Browallia New"/>
          <w:sz w:val="32"/>
          <w:szCs w:val="32"/>
          <w:lang w:bidi="th-TH"/>
        </w:rPr>
      </w:pPr>
    </w:p>
    <w:p w:rsidR="00731083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C Standard Library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สืบค้นจาก</w:t>
      </w:r>
      <w:r w:rsidRPr="00371ACB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hyperlink r:id="rId18" w:history="1">
        <w:r w:rsidRPr="00371ACB">
          <w:rPr>
            <w:rStyle w:val="Hyperlink"/>
            <w:rFonts w:ascii="Browallia New" w:hAnsi="Browallia New" w:cs="Browallia New"/>
            <w:color w:val="000000" w:themeColor="text1"/>
            <w:sz w:val="32"/>
            <w:szCs w:val="32"/>
            <w:u w:val="none"/>
            <w:lang w:bidi="th-TH"/>
          </w:rPr>
          <w:t>http://www.tutorialspoint.com/c_standard_library</w:t>
        </w:r>
      </w:hyperlink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ตาราง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ASCII CODE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http://www.google.co.th/</w:t>
      </w:r>
      <w:r w:rsidRPr="00371ACB">
        <w:rPr>
          <w:rFonts w:ascii="Browallia New" w:hAnsi="Browallia New" w:cs="Browallia New" w:hint="cs"/>
          <w:sz w:val="32"/>
          <w:szCs w:val="32"/>
          <w:cs/>
          <w:lang w:bidi="th-TH"/>
        </w:rPr>
        <w:t>ตาราง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ascii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 w:hint="cs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เนื้อหาการเขียน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GUI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กับภาษาซี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http://stackoverflow.com/questions/</w:t>
      </w:r>
      <w:r w:rsidRPr="00371ACB">
        <w:rPr>
          <w:rFonts w:ascii="Browallia New" w:hAnsi="Browallia New" w:cs="Browallia New"/>
          <w:sz w:val="32"/>
          <w:szCs w:val="32"/>
          <w:cs/>
          <w:lang w:bidi="th-TH"/>
        </w:rPr>
        <w:t>5450047/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how-can-i-do-gui-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 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             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programming-in-c</w:t>
      </w:r>
    </w:p>
    <w:p w:rsidR="00371ACB" w:rsidRP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วิธีการใช้ฟังก์ชั่น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gotoxy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http://www.programmingsimplified.com/c/conio.h/gotoxy</w:t>
      </w:r>
    </w:p>
    <w:p w:rsidR="00371ACB" w:rsidRDefault="00371ACB" w:rsidP="00371ACB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วิธีการใช้ฟังก์ชั่น </w:t>
      </w:r>
      <w:r>
        <w:rPr>
          <w:rFonts w:ascii="Browallia New" w:hAnsi="Browallia New" w:cs="Browallia New"/>
          <w:sz w:val="32"/>
          <w:szCs w:val="32"/>
          <w:lang w:bidi="th-TH"/>
        </w:rPr>
        <w:t>COORD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 w:hint="cs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http://stackoverflow.com/questions/</w:t>
      </w:r>
      <w:r w:rsidRPr="00371ACB">
        <w:rPr>
          <w:rFonts w:ascii="Browallia New" w:hAnsi="Browallia New" w:cs="Browallia New"/>
          <w:sz w:val="32"/>
          <w:szCs w:val="32"/>
          <w:cs/>
          <w:lang w:bidi="th-TH"/>
        </w:rPr>
        <w:t>15770853/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how-to-use-</w:t>
      </w:r>
    </w:p>
    <w:p w:rsidR="00371ACB" w:rsidRPr="00371ACB" w:rsidRDefault="00371ACB" w:rsidP="00371ACB">
      <w:pPr>
        <w:pStyle w:val="ListParagraph"/>
        <w:spacing w:before="0"/>
        <w:rPr>
          <w:rFonts w:ascii="Browallia New" w:hAnsi="Browallia New" w:cs="Browallia New" w:hint="cs"/>
          <w:sz w:val="32"/>
          <w:szCs w:val="32"/>
          <w:cs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            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setconsolecursorposition-func</w:t>
      </w:r>
    </w:p>
    <w:sectPr w:rsidR="00371ACB" w:rsidRPr="00371ACB" w:rsidSect="006E1D30">
      <w:headerReference w:type="default" r:id="rId19"/>
      <w:pgSz w:w="12240" w:h="15840"/>
      <w:pgMar w:top="1440" w:right="1608" w:bottom="1620" w:left="1985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 w:chapStyle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C32" w:rsidRDefault="00C81C32">
      <w:pPr>
        <w:spacing w:line="240" w:lineRule="auto"/>
      </w:pPr>
      <w:r>
        <w:separator/>
      </w:r>
    </w:p>
  </w:endnote>
  <w:endnote w:type="continuationSeparator" w:id="0">
    <w:p w:rsidR="00C81C32" w:rsidRDefault="00C81C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altName w:val="Cambria Math"/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C32" w:rsidRDefault="00C81C32">
      <w:pPr>
        <w:spacing w:line="240" w:lineRule="auto"/>
      </w:pPr>
      <w:r>
        <w:separator/>
      </w:r>
    </w:p>
  </w:footnote>
  <w:footnote w:type="continuationSeparator" w:id="0">
    <w:p w:rsidR="00C81C32" w:rsidRDefault="00C81C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EBA" w:rsidRDefault="00280EBA" w:rsidP="006E1D3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35206B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 w15:restartNumberingAfterBreak="0">
    <w:nsid w:val="0E434FBE"/>
    <w:multiLevelType w:val="hybridMultilevel"/>
    <w:tmpl w:val="7A9AFB5E"/>
    <w:lvl w:ilvl="0" w:tplc="C4C2EB5A">
      <w:start w:val="7"/>
      <w:numFmt w:val="bullet"/>
      <w:lvlText w:val="-"/>
      <w:lvlJc w:val="left"/>
      <w:pPr>
        <w:ind w:left="576" w:hanging="360"/>
      </w:pPr>
      <w:rPr>
        <w:rFonts w:ascii="Browallia New" w:eastAsiaTheme="minorEastAsia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" w15:restartNumberingAfterBreak="0">
    <w:nsid w:val="12C23D95"/>
    <w:multiLevelType w:val="hybridMultilevel"/>
    <w:tmpl w:val="55D08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33BDD"/>
    <w:multiLevelType w:val="hybridMultilevel"/>
    <w:tmpl w:val="F9FCFBE2"/>
    <w:lvl w:ilvl="0" w:tplc="DE422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242D08"/>
    <w:multiLevelType w:val="hybridMultilevel"/>
    <w:tmpl w:val="9DAC5884"/>
    <w:lvl w:ilvl="0" w:tplc="9D8441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C137223"/>
    <w:multiLevelType w:val="hybridMultilevel"/>
    <w:tmpl w:val="3D44D414"/>
    <w:lvl w:ilvl="0" w:tplc="6B8A1A46">
      <w:numFmt w:val="bullet"/>
      <w:lvlText w:val="-"/>
      <w:lvlJc w:val="left"/>
      <w:pPr>
        <w:ind w:left="720" w:hanging="360"/>
      </w:pPr>
      <w:rPr>
        <w:rFonts w:ascii="Browallia New" w:eastAsiaTheme="minorEastAsia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C1549"/>
    <w:multiLevelType w:val="hybridMultilevel"/>
    <w:tmpl w:val="3E989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75BA7"/>
    <w:multiLevelType w:val="hybridMultilevel"/>
    <w:tmpl w:val="836AEAD0"/>
    <w:lvl w:ilvl="0" w:tplc="277AC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8A608A"/>
    <w:multiLevelType w:val="hybridMultilevel"/>
    <w:tmpl w:val="797C1C2A"/>
    <w:lvl w:ilvl="0" w:tplc="C1CE99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639637D4"/>
    <w:multiLevelType w:val="hybridMultilevel"/>
    <w:tmpl w:val="030C3B7E"/>
    <w:lvl w:ilvl="0" w:tplc="7CF8B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4"/>
  </w:num>
  <w:num w:numId="10">
    <w:abstractNumId w:val="10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584"/>
    <w:rsid w:val="0004291E"/>
    <w:rsid w:val="00055232"/>
    <w:rsid w:val="001044DD"/>
    <w:rsid w:val="001845E9"/>
    <w:rsid w:val="001B5554"/>
    <w:rsid w:val="001F70D1"/>
    <w:rsid w:val="00240D4D"/>
    <w:rsid w:val="00280EBA"/>
    <w:rsid w:val="002B25C0"/>
    <w:rsid w:val="002B3EC6"/>
    <w:rsid w:val="002C2E5C"/>
    <w:rsid w:val="002D0AB7"/>
    <w:rsid w:val="0032179D"/>
    <w:rsid w:val="00326884"/>
    <w:rsid w:val="00363E9E"/>
    <w:rsid w:val="00371ACB"/>
    <w:rsid w:val="00371C01"/>
    <w:rsid w:val="003828ED"/>
    <w:rsid w:val="003B072A"/>
    <w:rsid w:val="003F02D6"/>
    <w:rsid w:val="004436B7"/>
    <w:rsid w:val="004463F6"/>
    <w:rsid w:val="00460DF5"/>
    <w:rsid w:val="004A00D3"/>
    <w:rsid w:val="004D6EBA"/>
    <w:rsid w:val="004F6D44"/>
    <w:rsid w:val="0052628A"/>
    <w:rsid w:val="00583455"/>
    <w:rsid w:val="005A4298"/>
    <w:rsid w:val="005B3BB3"/>
    <w:rsid w:val="005F3992"/>
    <w:rsid w:val="00600291"/>
    <w:rsid w:val="006034E2"/>
    <w:rsid w:val="006109FD"/>
    <w:rsid w:val="00623F0C"/>
    <w:rsid w:val="00631FF3"/>
    <w:rsid w:val="00642BE0"/>
    <w:rsid w:val="0066404A"/>
    <w:rsid w:val="0067507D"/>
    <w:rsid w:val="00683830"/>
    <w:rsid w:val="006A012F"/>
    <w:rsid w:val="006A0D1F"/>
    <w:rsid w:val="006C440A"/>
    <w:rsid w:val="006E03B4"/>
    <w:rsid w:val="006E1D30"/>
    <w:rsid w:val="00712639"/>
    <w:rsid w:val="00731083"/>
    <w:rsid w:val="00734E4C"/>
    <w:rsid w:val="00756BA4"/>
    <w:rsid w:val="007F2D47"/>
    <w:rsid w:val="008175A8"/>
    <w:rsid w:val="00891B27"/>
    <w:rsid w:val="008A0009"/>
    <w:rsid w:val="008D5419"/>
    <w:rsid w:val="00937060"/>
    <w:rsid w:val="00945C55"/>
    <w:rsid w:val="00995AD5"/>
    <w:rsid w:val="009F2030"/>
    <w:rsid w:val="009F24A2"/>
    <w:rsid w:val="00A85BB0"/>
    <w:rsid w:val="00A8768B"/>
    <w:rsid w:val="00AB48BA"/>
    <w:rsid w:val="00AB57CD"/>
    <w:rsid w:val="00B60977"/>
    <w:rsid w:val="00B86FAF"/>
    <w:rsid w:val="00BB6CF6"/>
    <w:rsid w:val="00BC11C9"/>
    <w:rsid w:val="00C344AD"/>
    <w:rsid w:val="00C35828"/>
    <w:rsid w:val="00C71289"/>
    <w:rsid w:val="00C81C32"/>
    <w:rsid w:val="00C87452"/>
    <w:rsid w:val="00CB6B0C"/>
    <w:rsid w:val="00CF3BB7"/>
    <w:rsid w:val="00D1707C"/>
    <w:rsid w:val="00D2364B"/>
    <w:rsid w:val="00D43BAE"/>
    <w:rsid w:val="00D43F94"/>
    <w:rsid w:val="00DA5465"/>
    <w:rsid w:val="00DB01BD"/>
    <w:rsid w:val="00DC6379"/>
    <w:rsid w:val="00DE0CD5"/>
    <w:rsid w:val="00DF45C7"/>
    <w:rsid w:val="00E36D05"/>
    <w:rsid w:val="00E80584"/>
    <w:rsid w:val="00E94A2E"/>
    <w:rsid w:val="00EC3D4E"/>
    <w:rsid w:val="00F06888"/>
    <w:rsid w:val="00F25DF5"/>
    <w:rsid w:val="00F37648"/>
    <w:rsid w:val="00F41235"/>
    <w:rsid w:val="00F7033A"/>
    <w:rsid w:val="00F768CE"/>
    <w:rsid w:val="00F95406"/>
    <w:rsid w:val="00F9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ABA3B2"/>
  <w15:chartTrackingRefBased/>
  <w15:docId w15:val="{2EBC383A-76DB-4158-9D45-BE11A1B1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lang w:val="en-US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60" w:line="240" w:lineRule="auto"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line="240" w:lineRule="auto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qFormat/>
    <w:pPr>
      <w:spacing w:before="0" w:line="300" w:lineRule="auto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BodyTextChar">
    <w:name w:val="Body Text Char"/>
    <w:basedOn w:val="DefaultParagraphFont"/>
    <w:link w:val="BodyText"/>
    <w:uiPriority w:val="99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0" w:line="240" w:lineRule="auto"/>
      <w:ind w:left="-72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  <w:uiPriority w:val="99"/>
    <w:unhideWhenUsed/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sz w:val="22"/>
      <w:szCs w:val="22"/>
      <w:shd w:val="clear" w:color="auto" w:fill="F1D7E0" w:themeFill="accent2"/>
    </w:rPr>
  </w:style>
  <w:style w:type="paragraph" w:styleId="ListBullet">
    <w:name w:val="List Bullet"/>
    <w:basedOn w:val="Normal"/>
    <w:uiPriority w:val="1"/>
    <w:qFormat/>
    <w:pPr>
      <w:numPr>
        <w:numId w:val="1"/>
      </w:numPr>
      <w:spacing w:before="120" w:line="264" w:lineRule="auto"/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5A1E34" w:themeColor="accent1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A93B61" w:themeColor="accent2" w:themeShade="8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/>
      <w:outlineLvl w:val="9"/>
    </w:pPr>
  </w:style>
  <w:style w:type="paragraph" w:styleId="ListParagraph">
    <w:name w:val="List Paragraph"/>
    <w:basedOn w:val="Normal"/>
    <w:uiPriority w:val="34"/>
    <w:unhideWhenUsed/>
    <w:qFormat/>
    <w:rsid w:val="009F24A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F24A2"/>
  </w:style>
  <w:style w:type="paragraph" w:styleId="NormalWeb">
    <w:name w:val="Normal (Web)"/>
    <w:basedOn w:val="Normal"/>
    <w:uiPriority w:val="99"/>
    <w:semiHidden/>
    <w:unhideWhenUsed/>
    <w:rsid w:val="004463F6"/>
    <w:pPr>
      <w:spacing w:before="100" w:beforeAutospacing="1" w:after="100" w:afterAutospacing="1" w:line="240" w:lineRule="auto"/>
    </w:pPr>
    <w:rPr>
      <w:rFonts w:ascii="Angsana New" w:hAnsi="Angsana New" w:cs="Angsana New"/>
      <w:color w:val="auto"/>
      <w:sz w:val="28"/>
      <w:szCs w:val="28"/>
      <w:lang w:eastAsia="en-US" w:bidi="th-TH"/>
    </w:rPr>
  </w:style>
  <w:style w:type="character" w:styleId="Hyperlink">
    <w:name w:val="Hyperlink"/>
    <w:basedOn w:val="DefaultParagraphFont"/>
    <w:uiPriority w:val="99"/>
    <w:unhideWhenUsed/>
    <w:rsid w:val="00371ACB"/>
    <w:rPr>
      <w:color w:val="872D4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7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://www.tutorialspoint.com/c_standard_library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33\Student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F30DAF-AF30-4D8B-8A53-D89B3CF41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1133</TotalTime>
  <Pages>30</Pages>
  <Words>1984</Words>
  <Characters>11311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Enrolment And          Arrangment Simulation  Program</vt:lpstr>
      <vt:lpstr>Enrolment And          Arrangment Simulation  Program</vt:lpstr>
    </vt:vector>
  </TitlesOfParts>
  <Company/>
  <LinksUpToDate>false</LinksUpToDate>
  <CharactersWithSpaces>13269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Enrolment And          Arrangment Simulation  Program</dc:title>
  <dc:subject/>
  <dc:creator>Lek</dc:creator>
  <cp:keywords/>
  <dc:description/>
  <cp:lastModifiedBy>Atiwat Kongsinsukpaisan</cp:lastModifiedBy>
  <cp:revision>28</cp:revision>
  <cp:lastPrinted>2012-09-04T22:21:00Z</cp:lastPrinted>
  <dcterms:created xsi:type="dcterms:W3CDTF">2015-04-29T13:39:00Z</dcterms:created>
  <dcterms:modified xsi:type="dcterms:W3CDTF">2016-05-04T15:54:00Z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